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7B4D2" w14:textId="77777777" w:rsidR="00A5176E" w:rsidRDefault="00A5176E" w:rsidP="00A5176E">
      <w:pPr>
        <w:jc w:val="center"/>
        <w:rPr>
          <w:rFonts w:ascii="微软雅黑" w:eastAsia="微软雅黑" w:hAnsi="微软雅黑"/>
        </w:rPr>
      </w:pPr>
    </w:p>
    <w:p w14:paraId="5750CCD5" w14:textId="77777777" w:rsidR="00F34997" w:rsidRPr="00583459" w:rsidRDefault="00F34997" w:rsidP="00A5176E">
      <w:pPr>
        <w:jc w:val="center"/>
        <w:rPr>
          <w:rFonts w:ascii="微软雅黑" w:eastAsia="微软雅黑" w:hAnsi="微软雅黑"/>
        </w:rPr>
      </w:pPr>
    </w:p>
    <w:p w14:paraId="51CEDA79" w14:textId="06C1E909" w:rsidR="00F34997" w:rsidRPr="00B8757E" w:rsidRDefault="00FC7BDD" w:rsidP="00F34997">
      <w:pPr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H</w:t>
      </w:r>
      <w:r>
        <w:rPr>
          <w:rFonts w:ascii="微软雅黑" w:eastAsia="微软雅黑" w:hAnsi="微软雅黑"/>
          <w:sz w:val="44"/>
          <w:szCs w:val="44"/>
        </w:rPr>
        <w:t>alo</w:t>
      </w:r>
      <w:proofErr w:type="gramStart"/>
      <w:r>
        <w:rPr>
          <w:rFonts w:ascii="微软雅黑" w:eastAsia="微软雅黑" w:hAnsi="微软雅黑" w:hint="eastAsia"/>
          <w:sz w:val="44"/>
          <w:szCs w:val="44"/>
        </w:rPr>
        <w:t>博客</w:t>
      </w:r>
      <w:r w:rsidR="00F34997" w:rsidRPr="00B8757E">
        <w:rPr>
          <w:rFonts w:ascii="微软雅黑" w:eastAsia="微软雅黑" w:hAnsi="微软雅黑" w:hint="eastAsia"/>
          <w:sz w:val="44"/>
          <w:szCs w:val="44"/>
        </w:rPr>
        <w:t>软件</w:t>
      </w:r>
      <w:proofErr w:type="gramEnd"/>
      <w:r w:rsidR="00F34997" w:rsidRPr="00B8757E">
        <w:rPr>
          <w:rFonts w:ascii="微软雅黑" w:eastAsia="微软雅黑" w:hAnsi="微软雅黑" w:hint="eastAsia"/>
          <w:sz w:val="44"/>
          <w:szCs w:val="44"/>
        </w:rPr>
        <w:t>设计与开发</w:t>
      </w:r>
    </w:p>
    <w:p w14:paraId="07A03EA9" w14:textId="77777777" w:rsidR="00802AE2" w:rsidRPr="00583459" w:rsidRDefault="00802AE2" w:rsidP="00A5176E">
      <w:pPr>
        <w:jc w:val="center"/>
        <w:rPr>
          <w:rFonts w:ascii="微软雅黑" w:eastAsia="微软雅黑" w:hAnsi="微软雅黑"/>
        </w:rPr>
      </w:pPr>
    </w:p>
    <w:sdt>
      <w:sdtPr>
        <w:rPr>
          <w:rFonts w:ascii="微软雅黑" w:eastAsia="微软雅黑" w:hAnsi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ECFE7ACFD0874D6A844B08D21F8EF0EE"/>
        </w:placeholder>
      </w:sdtPr>
      <w:sdtEndPr/>
      <w:sdtContent>
        <w:p w14:paraId="29907FAF" w14:textId="77777777" w:rsidR="00A5176E" w:rsidRPr="00583459" w:rsidRDefault="00BF62F1" w:rsidP="00A5176E">
          <w:pPr>
            <w:jc w:val="center"/>
            <w:rPr>
              <w:rFonts w:ascii="微软雅黑" w:eastAsia="微软雅黑" w:hAnsi="微软雅黑"/>
              <w:b/>
              <w:sz w:val="84"/>
              <w:szCs w:val="84"/>
            </w:rPr>
          </w:pPr>
          <w:r>
            <w:rPr>
              <w:rFonts w:ascii="微软雅黑" w:eastAsia="微软雅黑" w:hAnsi="微软雅黑" w:hint="eastAsia"/>
              <w:b/>
              <w:sz w:val="84"/>
              <w:szCs w:val="84"/>
            </w:rPr>
            <w:t>可行性分析报告</w:t>
          </w:r>
        </w:p>
      </w:sdtContent>
    </w:sdt>
    <w:p w14:paraId="277F2F72" w14:textId="77777777" w:rsidR="00802AE2" w:rsidRPr="00583459" w:rsidRDefault="0012781A" w:rsidP="00A5176E">
      <w:pPr>
        <w:jc w:val="center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  <w:b/>
          <w:sz w:val="28"/>
          <w:szCs w:val="28"/>
        </w:rPr>
        <w:t>版本</w:t>
      </w:r>
      <w:r>
        <w:rPr>
          <w:rFonts w:ascii="微软雅黑" w:eastAsia="微软雅黑" w:hAnsi="微软雅黑" w:hint="eastAsia"/>
          <w:b/>
          <w:sz w:val="28"/>
          <w:szCs w:val="28"/>
        </w:rPr>
        <w:t>：</w:t>
      </w:r>
      <w:sdt>
        <w:sdtPr>
          <w:rPr>
            <w:rFonts w:ascii="微软雅黑" w:eastAsia="微软雅黑" w:hAnsi="微软雅黑" w:hint="eastAsia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5391B29AE5E44979A0F6855355198C2C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/>
        <w:sdtContent>
          <w:r w:rsidR="00BF62F1">
            <w:rPr>
              <w:rFonts w:ascii="微软雅黑" w:eastAsia="微软雅黑" w:hAnsi="微软雅黑" w:hint="eastAsia"/>
              <w:b/>
              <w:sz w:val="28"/>
              <w:szCs w:val="28"/>
            </w:rPr>
            <w:t>1.0</w:t>
          </w:r>
        </w:sdtContent>
      </w:sdt>
    </w:p>
    <w:p w14:paraId="554BFE35" w14:textId="77777777" w:rsidR="00A5176E" w:rsidRPr="00583459" w:rsidRDefault="00A5176E" w:rsidP="00A5176E">
      <w:pPr>
        <w:jc w:val="center"/>
        <w:rPr>
          <w:rFonts w:ascii="微软雅黑" w:eastAsia="微软雅黑" w:hAnsi="微软雅黑"/>
        </w:rPr>
      </w:pPr>
    </w:p>
    <w:p w14:paraId="5F641044" w14:textId="77777777" w:rsidR="00A5176E" w:rsidRDefault="00A5176E" w:rsidP="00A5176E">
      <w:pPr>
        <w:jc w:val="center"/>
        <w:rPr>
          <w:rFonts w:ascii="微软雅黑" w:eastAsia="微软雅黑" w:hAnsi="微软雅黑"/>
        </w:rPr>
      </w:pPr>
    </w:p>
    <w:p w14:paraId="1CD0F8D1" w14:textId="77777777" w:rsidR="00F34997" w:rsidRPr="00583459" w:rsidRDefault="00F34997" w:rsidP="00A5176E">
      <w:pPr>
        <w:jc w:val="center"/>
        <w:rPr>
          <w:rFonts w:ascii="微软雅黑" w:eastAsia="微软雅黑" w:hAnsi="微软雅黑"/>
        </w:rPr>
      </w:pPr>
    </w:p>
    <w:p w14:paraId="17E623EC" w14:textId="77777777" w:rsidR="00A5176E" w:rsidRPr="00583459" w:rsidRDefault="00A5176E" w:rsidP="00A5176E">
      <w:pPr>
        <w:jc w:val="center"/>
        <w:rPr>
          <w:rFonts w:ascii="微软雅黑" w:eastAsia="微软雅黑" w:hAnsi="微软雅黑"/>
        </w:rPr>
      </w:pPr>
    </w:p>
    <w:p w14:paraId="72FCDED6" w14:textId="399B9E98" w:rsidR="00A5176E" w:rsidRPr="00583459" w:rsidRDefault="00A5176E" w:rsidP="00A5176E">
      <w:pPr>
        <w:ind w:firstLineChars="950" w:firstLine="2660"/>
        <w:rPr>
          <w:rFonts w:ascii="微软雅黑" w:eastAsia="微软雅黑" w:hAnsi="微软雅黑"/>
          <w:sz w:val="28"/>
          <w:szCs w:val="28"/>
          <w:u w:val="single"/>
        </w:rPr>
      </w:pPr>
      <w:r w:rsidRPr="00583459">
        <w:rPr>
          <w:rFonts w:ascii="微软雅黑" w:eastAsia="微软雅黑" w:hAnsi="微软雅黑" w:hint="eastAsia"/>
          <w:sz w:val="28"/>
          <w:szCs w:val="28"/>
        </w:rPr>
        <w:t>编写：</w:t>
      </w:r>
      <w:r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-1278404502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744919385"/>
              <w:placeholder>
                <w:docPart w:val="E7A5365E3A394140AEBA4A1B390828D8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BF2954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吕源松</w:t>
              </w:r>
            </w:sdtContent>
          </w:sdt>
        </w:sdtContent>
      </w:sdt>
      <w:r w:rsidR="0075430F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1844592205"/>
          <w:placeholder>
            <w:docPart w:val="E921ED9361194806B7328061206FD542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1802727215"/>
              <w:placeholder>
                <w:docPart w:val="FAC9EF381A7C445BA1240698836475B6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BF2954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邬良旭</w:t>
              </w:r>
            </w:sdtContent>
          </w:sdt>
        </w:sdtContent>
      </w:sdt>
      <w:r w:rsidR="00CA6740">
        <w:rPr>
          <w:rFonts w:ascii="微软雅黑" w:eastAsia="微软雅黑" w:hAnsi="微软雅黑"/>
          <w:sz w:val="28"/>
          <w:szCs w:val="28"/>
          <w:u w:val="single"/>
        </w:rPr>
        <w:t xml:space="preserve">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969482794"/>
          <w:placeholder>
            <w:docPart w:val="B48F8165C463406ABBF310AB4F8442C7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108708078"/>
              <w:placeholder>
                <w:docPart w:val="4390EA0D0CAF4D23AD6E4219FBEB73A8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BF2954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裴致远</w:t>
              </w:r>
            </w:sdtContent>
          </w:sdt>
        </w:sdtContent>
      </w:sdt>
      <w:r w:rsidR="0075430F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</w:p>
    <w:p w14:paraId="69FDAA3B" w14:textId="423FD62C" w:rsidR="0075430F" w:rsidRPr="00583459" w:rsidRDefault="0075430F" w:rsidP="00A5176E">
      <w:pPr>
        <w:ind w:firstLineChars="950" w:firstLine="2660"/>
        <w:rPr>
          <w:rFonts w:ascii="微软雅黑" w:eastAsia="微软雅黑" w:hAnsi="微软雅黑"/>
          <w:sz w:val="28"/>
          <w:szCs w:val="28"/>
        </w:rPr>
      </w:pPr>
      <w:r w:rsidRPr="00583459">
        <w:rPr>
          <w:rFonts w:ascii="微软雅黑" w:eastAsia="微软雅黑" w:hAnsi="微软雅黑" w:hint="eastAsia"/>
          <w:sz w:val="28"/>
          <w:szCs w:val="28"/>
        </w:rPr>
        <w:t>校对：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   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-1575344963"/>
          <w:placeholder>
            <w:docPart w:val="E741F4607619406E891798BFDA18A120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-1326131684"/>
              <w:placeholder>
                <w:docPart w:val="F4491E6922F044198E986A0831E9C1CA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BF2954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吕源松</w:t>
              </w:r>
            </w:sdtContent>
          </w:sdt>
        </w:sdtContent>
      </w:sdt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r w:rsidR="00CA6740">
        <w:rPr>
          <w:rFonts w:ascii="微软雅黑" w:eastAsia="微软雅黑" w:hAnsi="微软雅黑"/>
          <w:sz w:val="28"/>
          <w:szCs w:val="28"/>
          <w:u w:val="single"/>
        </w:rPr>
        <w:t xml:space="preserve">   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</w:p>
    <w:p w14:paraId="43788841" w14:textId="559A7ADC" w:rsidR="00A5176E" w:rsidRPr="00583459" w:rsidRDefault="00A5176E" w:rsidP="00A5176E">
      <w:pPr>
        <w:ind w:firstLineChars="950" w:firstLine="2660"/>
        <w:rPr>
          <w:rFonts w:ascii="微软雅黑" w:eastAsia="微软雅黑" w:hAnsi="微软雅黑"/>
          <w:sz w:val="28"/>
          <w:szCs w:val="28"/>
          <w:u w:val="single"/>
        </w:rPr>
      </w:pPr>
      <w:r w:rsidRPr="00583459">
        <w:rPr>
          <w:rFonts w:ascii="微软雅黑" w:eastAsia="微软雅黑" w:hAnsi="微软雅黑" w:hint="eastAsia"/>
          <w:sz w:val="28"/>
          <w:szCs w:val="28"/>
        </w:rPr>
        <w:t>审核：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   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1530996399"/>
          <w:placeholder>
            <w:docPart w:val="520785B2C465445DB93CE20ADDC40603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1204521920"/>
              <w:placeholder>
                <w:docPart w:val="957422E355434FABAF43E278CB159361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9F19EB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邬良旭</w:t>
              </w:r>
            </w:sdtContent>
          </w:sdt>
        </w:sdtContent>
      </w:sdt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r w:rsidR="00CA6740">
        <w:rPr>
          <w:rFonts w:ascii="微软雅黑" w:eastAsia="微软雅黑" w:hAnsi="微软雅黑"/>
          <w:sz w:val="28"/>
          <w:szCs w:val="28"/>
          <w:u w:val="single"/>
        </w:rPr>
        <w:t xml:space="preserve">   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</w:p>
    <w:p w14:paraId="020FF1E5" w14:textId="23648039" w:rsidR="00A5176E" w:rsidRPr="00583459" w:rsidRDefault="00A5176E" w:rsidP="00A5176E">
      <w:pPr>
        <w:ind w:firstLineChars="950" w:firstLine="2660"/>
        <w:rPr>
          <w:rFonts w:ascii="微软雅黑" w:eastAsia="微软雅黑" w:hAnsi="微软雅黑"/>
          <w:sz w:val="28"/>
          <w:szCs w:val="28"/>
        </w:rPr>
      </w:pPr>
      <w:r w:rsidRPr="00583459">
        <w:rPr>
          <w:rFonts w:ascii="微软雅黑" w:eastAsia="微软雅黑" w:hAnsi="微软雅黑" w:hint="eastAsia"/>
          <w:sz w:val="28"/>
          <w:szCs w:val="28"/>
        </w:rPr>
        <w:t>批准：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    </w:t>
      </w:r>
      <w:sdt>
        <w:sdtPr>
          <w:rPr>
            <w:rFonts w:ascii="微软雅黑" w:eastAsia="微软雅黑" w:hAnsi="微软雅黑" w:hint="eastAsia"/>
            <w:sz w:val="28"/>
            <w:szCs w:val="28"/>
            <w:u w:val="single"/>
          </w:rPr>
          <w:id w:val="-4057652"/>
          <w:placeholder>
            <w:docPart w:val="95770F104BBA45FFB30329C824C4D473"/>
          </w:placeholder>
        </w:sdtPr>
        <w:sdtEndPr/>
        <w:sdtContent>
          <w:sdt>
            <w:sdtPr>
              <w:rPr>
                <w:rFonts w:ascii="微软雅黑" w:eastAsia="微软雅黑" w:hAnsi="微软雅黑" w:hint="eastAsia"/>
                <w:sz w:val="28"/>
                <w:szCs w:val="28"/>
                <w:u w:val="single"/>
              </w:rPr>
              <w:alias w:val="小组成员"/>
              <w:tag w:val="小组成员"/>
              <w:id w:val="-1978904021"/>
              <w:placeholder>
                <w:docPart w:val="AA805B01DA5242F18C94AED173BD96D4"/>
              </w:placeholder>
              <w:dropDownList>
                <w:listItem w:displayText="吕源松" w:value="吕源松"/>
                <w:listItem w:displayText="邬良旭" w:value="邬良旭"/>
                <w:listItem w:displayText="裴致远" w:value="裴致远"/>
              </w:dropDownList>
            </w:sdtPr>
            <w:sdtEndPr/>
            <w:sdtContent>
              <w:r w:rsidR="00BF2954">
                <w:rPr>
                  <w:rFonts w:ascii="微软雅黑" w:eastAsia="微软雅黑" w:hAnsi="微软雅黑" w:hint="eastAsia"/>
                  <w:sz w:val="28"/>
                  <w:szCs w:val="28"/>
                  <w:u w:val="single"/>
                </w:rPr>
                <w:t>裴致远</w:t>
              </w:r>
            </w:sdtContent>
          </w:sdt>
        </w:sdtContent>
      </w:sdt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r w:rsidR="00CA6740">
        <w:rPr>
          <w:rFonts w:ascii="微软雅黑" w:eastAsia="微软雅黑" w:hAnsi="微软雅黑"/>
          <w:sz w:val="28"/>
          <w:szCs w:val="28"/>
          <w:u w:val="single"/>
        </w:rPr>
        <w:t xml:space="preserve">   </w:t>
      </w:r>
      <w:r w:rsidR="00F34997" w:rsidRPr="00583459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</w:p>
    <w:p w14:paraId="38BF8E39" w14:textId="77777777" w:rsidR="00A5176E" w:rsidRPr="00583459" w:rsidRDefault="00A5176E" w:rsidP="00A5176E">
      <w:pPr>
        <w:jc w:val="center"/>
        <w:rPr>
          <w:rFonts w:ascii="微软雅黑" w:eastAsia="微软雅黑" w:hAnsi="微软雅黑"/>
        </w:rPr>
      </w:pPr>
    </w:p>
    <w:p w14:paraId="27BFE4BF" w14:textId="77777777" w:rsidR="00A5176E" w:rsidRPr="00583459" w:rsidRDefault="00A5176E" w:rsidP="00A5176E">
      <w:pPr>
        <w:jc w:val="center"/>
        <w:rPr>
          <w:rFonts w:ascii="微软雅黑" w:eastAsia="微软雅黑" w:hAnsi="微软雅黑"/>
        </w:rPr>
      </w:pPr>
    </w:p>
    <w:p w14:paraId="07B73B2C" w14:textId="77777777" w:rsidR="006B0C68" w:rsidRPr="00583459" w:rsidRDefault="006B0C68" w:rsidP="00A5176E">
      <w:pPr>
        <w:jc w:val="center"/>
        <w:rPr>
          <w:rFonts w:ascii="微软雅黑" w:eastAsia="微软雅黑" w:hAnsi="微软雅黑"/>
        </w:rPr>
      </w:pPr>
    </w:p>
    <w:p w14:paraId="1B65BAEA" w14:textId="5D4DD600" w:rsidR="00A5176E" w:rsidRPr="00583459" w:rsidRDefault="00A5176E" w:rsidP="007F3C15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583459">
        <w:rPr>
          <w:rFonts w:ascii="微软雅黑" w:eastAsia="微软雅黑" w:hAnsi="微软雅黑" w:hint="eastAsia"/>
          <w:b/>
          <w:sz w:val="28"/>
          <w:szCs w:val="28"/>
        </w:rPr>
        <w:t>西北工业大学－</w:t>
      </w:r>
      <w:r w:rsidR="00BF2954">
        <w:rPr>
          <w:rFonts w:ascii="微软雅黑" w:eastAsia="微软雅黑" w:hAnsi="微软雅黑" w:hint="eastAsia"/>
          <w:b/>
          <w:sz w:val="28"/>
          <w:szCs w:val="28"/>
        </w:rPr>
        <w:t>Halo</w:t>
      </w:r>
      <w:proofErr w:type="gramStart"/>
      <w:r w:rsidR="00BF2954">
        <w:rPr>
          <w:rFonts w:ascii="微软雅黑" w:eastAsia="微软雅黑" w:hAnsi="微软雅黑" w:hint="eastAsia"/>
          <w:b/>
          <w:sz w:val="28"/>
          <w:szCs w:val="28"/>
        </w:rPr>
        <w:t>博客软件开发</w:t>
      </w:r>
      <w:proofErr w:type="gramEnd"/>
      <w:r w:rsidR="00BF2954">
        <w:rPr>
          <w:rFonts w:ascii="微软雅黑" w:eastAsia="微软雅黑" w:hAnsi="微软雅黑" w:hint="eastAsia"/>
          <w:b/>
          <w:sz w:val="28"/>
          <w:szCs w:val="28"/>
        </w:rPr>
        <w:t>小组</w:t>
      </w:r>
    </w:p>
    <w:p w14:paraId="28C051C4" w14:textId="36E3969B" w:rsidR="00A5176E" w:rsidRPr="00583459" w:rsidRDefault="00A5176E" w:rsidP="00A5176E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583459">
        <w:rPr>
          <w:rFonts w:ascii="微软雅黑" w:eastAsia="微软雅黑" w:hAnsi="微软雅黑" w:hint="eastAsia"/>
          <w:b/>
          <w:sz w:val="28"/>
          <w:szCs w:val="28"/>
        </w:rPr>
        <w:t>20</w:t>
      </w:r>
      <w:r w:rsidR="00BF2954">
        <w:rPr>
          <w:rFonts w:ascii="微软雅黑" w:eastAsia="微软雅黑" w:hAnsi="微软雅黑" w:hint="eastAsia"/>
          <w:b/>
          <w:sz w:val="28"/>
          <w:szCs w:val="28"/>
        </w:rPr>
        <w:t>20</w:t>
      </w:r>
      <w:r w:rsidRPr="00583459">
        <w:rPr>
          <w:rFonts w:ascii="微软雅黑" w:eastAsia="微软雅黑" w:hAnsi="微软雅黑" w:hint="eastAsia"/>
          <w:b/>
          <w:sz w:val="28"/>
          <w:szCs w:val="28"/>
        </w:rPr>
        <w:t>年</w:t>
      </w:r>
      <w:r w:rsidR="00BF2954">
        <w:rPr>
          <w:rFonts w:ascii="微软雅黑" w:eastAsia="微软雅黑" w:hAnsi="微软雅黑" w:hint="eastAsia"/>
          <w:b/>
          <w:sz w:val="28"/>
          <w:szCs w:val="28"/>
        </w:rPr>
        <w:t>6</w:t>
      </w:r>
      <w:r w:rsidRPr="00583459">
        <w:rPr>
          <w:rFonts w:ascii="微软雅黑" w:eastAsia="微软雅黑" w:hAnsi="微软雅黑" w:hint="eastAsia"/>
          <w:b/>
          <w:sz w:val="28"/>
          <w:szCs w:val="28"/>
        </w:rPr>
        <w:t>月</w:t>
      </w:r>
    </w:p>
    <w:p w14:paraId="750D8CDD" w14:textId="77777777" w:rsidR="0070664F" w:rsidRPr="00583459" w:rsidRDefault="0070664F">
      <w:pPr>
        <w:widowControl/>
        <w:jc w:val="left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/>
        </w:rPr>
        <w:br w:type="page"/>
      </w:r>
    </w:p>
    <w:p w14:paraId="23E1F120" w14:textId="77777777" w:rsidR="000C524F" w:rsidRPr="00583459" w:rsidRDefault="00573D81" w:rsidP="00573D81">
      <w:pPr>
        <w:jc w:val="center"/>
        <w:rPr>
          <w:rFonts w:ascii="微软雅黑" w:eastAsia="微软雅黑" w:hAnsi="微软雅黑"/>
          <w:b/>
          <w:sz w:val="44"/>
          <w:szCs w:val="44"/>
        </w:rPr>
      </w:pPr>
      <w:r w:rsidRPr="00583459">
        <w:rPr>
          <w:rFonts w:ascii="微软雅黑" w:eastAsia="微软雅黑" w:hAnsi="微软雅黑" w:hint="eastAsia"/>
          <w:b/>
          <w:sz w:val="44"/>
          <w:szCs w:val="44"/>
        </w:rPr>
        <w:lastRenderedPageBreak/>
        <w:t>目  录</w:t>
      </w:r>
    </w:p>
    <w:p w14:paraId="2DF30987" w14:textId="33A0599C" w:rsidR="00A11B16" w:rsidRDefault="00573D81">
      <w:pPr>
        <w:pStyle w:val="TOC1"/>
        <w:rPr>
          <w:noProof/>
        </w:rPr>
      </w:pPr>
      <w:r w:rsidRPr="00583459">
        <w:rPr>
          <w:rFonts w:ascii="微软雅黑" w:eastAsia="微软雅黑" w:hAnsi="微软雅黑"/>
        </w:rPr>
        <w:fldChar w:fldCharType="begin"/>
      </w:r>
      <w:r w:rsidRPr="00583459">
        <w:rPr>
          <w:rFonts w:ascii="微软雅黑" w:eastAsia="微软雅黑" w:hAnsi="微软雅黑"/>
        </w:rPr>
        <w:instrText xml:space="preserve"> </w:instrText>
      </w:r>
      <w:r w:rsidRPr="00583459">
        <w:rPr>
          <w:rFonts w:ascii="微软雅黑" w:eastAsia="微软雅黑" w:hAnsi="微软雅黑" w:hint="eastAsia"/>
        </w:rPr>
        <w:instrText>TOC \o "1-3" \h \z \u</w:instrText>
      </w:r>
      <w:r w:rsidRPr="00583459">
        <w:rPr>
          <w:rFonts w:ascii="微软雅黑" w:eastAsia="微软雅黑" w:hAnsi="微软雅黑"/>
        </w:rPr>
        <w:instrText xml:space="preserve"> </w:instrText>
      </w:r>
      <w:r w:rsidRPr="00583459">
        <w:rPr>
          <w:rFonts w:ascii="微软雅黑" w:eastAsia="微软雅黑" w:hAnsi="微软雅黑"/>
        </w:rPr>
        <w:fldChar w:fldCharType="separate"/>
      </w:r>
      <w:hyperlink w:anchor="_Toc44599985" w:history="1">
        <w:r w:rsidR="00A11B16" w:rsidRPr="00B52375">
          <w:rPr>
            <w:rStyle w:val="a9"/>
            <w:rFonts w:ascii="微软雅黑" w:eastAsia="微软雅黑" w:hAnsi="微软雅黑"/>
            <w:noProof/>
          </w:rPr>
          <w:t>1引言</w:t>
        </w:r>
        <w:r w:rsidR="00A11B16">
          <w:rPr>
            <w:noProof/>
            <w:webHidden/>
          </w:rPr>
          <w:tab/>
        </w:r>
        <w:r w:rsidR="00A11B16">
          <w:rPr>
            <w:noProof/>
            <w:webHidden/>
          </w:rPr>
          <w:fldChar w:fldCharType="begin"/>
        </w:r>
        <w:r w:rsidR="00A11B16">
          <w:rPr>
            <w:noProof/>
            <w:webHidden/>
          </w:rPr>
          <w:instrText xml:space="preserve"> PAGEREF _Toc44599985 \h </w:instrText>
        </w:r>
        <w:r w:rsidR="00A11B16">
          <w:rPr>
            <w:noProof/>
            <w:webHidden/>
          </w:rPr>
        </w:r>
        <w:r w:rsidR="00A11B16">
          <w:rPr>
            <w:noProof/>
            <w:webHidden/>
          </w:rPr>
          <w:fldChar w:fldCharType="separate"/>
        </w:r>
        <w:r w:rsidR="00A11B16">
          <w:rPr>
            <w:noProof/>
            <w:webHidden/>
          </w:rPr>
          <w:t>4</w:t>
        </w:r>
        <w:r w:rsidR="00A11B16">
          <w:rPr>
            <w:noProof/>
            <w:webHidden/>
          </w:rPr>
          <w:fldChar w:fldCharType="end"/>
        </w:r>
      </w:hyperlink>
    </w:p>
    <w:p w14:paraId="5FC15CF4" w14:textId="101685A8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86" w:history="1">
        <w:r w:rsidRPr="00B52375">
          <w:rPr>
            <w:rStyle w:val="a9"/>
            <w:rFonts w:ascii="微软雅黑" w:eastAsia="微软雅黑" w:hAnsi="微软雅黑"/>
            <w:noProof/>
          </w:rPr>
          <w:t>1.1文档标识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7DF79" w14:textId="01E0A2E0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87" w:history="1">
        <w:r w:rsidRPr="00B52375">
          <w:rPr>
            <w:rStyle w:val="a9"/>
            <w:rFonts w:ascii="微软雅黑" w:eastAsia="微软雅黑" w:hAnsi="微软雅黑"/>
            <w:noProof/>
          </w:rPr>
          <w:t>1.2项目概述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E4EED6" w14:textId="05ED5106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88" w:history="1">
        <w:r w:rsidRPr="00B52375">
          <w:rPr>
            <w:rStyle w:val="a9"/>
            <w:rFonts w:ascii="微软雅黑" w:eastAsia="微软雅黑" w:hAnsi="微软雅黑"/>
            <w:noProof/>
          </w:rPr>
          <w:t>1.3文档概述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AB6553" w14:textId="77A8CC66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89" w:history="1">
        <w:r w:rsidRPr="00B52375">
          <w:rPr>
            <w:rStyle w:val="a9"/>
            <w:rFonts w:ascii="微软雅黑" w:eastAsia="微软雅黑" w:hAnsi="微软雅黑"/>
            <w:noProof/>
          </w:rPr>
          <w:t>1.4参考文档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5B1C57" w14:textId="7CC5A62C" w:rsidR="00A11B16" w:rsidRDefault="00A11B16">
      <w:pPr>
        <w:pStyle w:val="TOC1"/>
        <w:rPr>
          <w:noProof/>
        </w:rPr>
      </w:pPr>
      <w:hyperlink w:anchor="_Toc44599990" w:history="1">
        <w:r w:rsidRPr="00B52375">
          <w:rPr>
            <w:rStyle w:val="a9"/>
            <w:rFonts w:ascii="微软雅黑" w:eastAsia="微软雅黑" w:hAnsi="微软雅黑"/>
            <w:noProof/>
          </w:rPr>
          <w:t>2项目详述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5ADA66" w14:textId="673224F4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91" w:history="1">
        <w:r w:rsidRPr="00B52375">
          <w:rPr>
            <w:rStyle w:val="a9"/>
            <w:rFonts w:ascii="微软雅黑" w:eastAsia="微软雅黑" w:hAnsi="微软雅黑"/>
            <w:noProof/>
          </w:rPr>
          <w:t>2.1项目内容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7935A7" w14:textId="063C801C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92" w:history="1">
        <w:r w:rsidRPr="00B52375">
          <w:rPr>
            <w:rStyle w:val="a9"/>
            <w:rFonts w:ascii="微软雅黑" w:eastAsia="微软雅黑" w:hAnsi="微软雅黑"/>
            <w:noProof/>
          </w:rPr>
          <w:t>2.2项目要求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0BFCCC" w14:textId="1A316D49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599993" w:history="1">
        <w:r w:rsidRPr="00B52375">
          <w:rPr>
            <w:rStyle w:val="a9"/>
            <w:rFonts w:ascii="微软雅黑" w:eastAsia="微软雅黑" w:hAnsi="微软雅黑"/>
            <w:noProof/>
          </w:rPr>
          <w:t>2.2.1硬件配置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EDC944" w14:textId="4605F621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599994" w:history="1">
        <w:r w:rsidRPr="00B52375">
          <w:rPr>
            <w:rStyle w:val="a9"/>
            <w:rFonts w:ascii="微软雅黑" w:eastAsia="微软雅黑" w:hAnsi="微软雅黑"/>
            <w:noProof/>
          </w:rPr>
          <w:t>2.2.2软件功能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4F2786" w14:textId="4E8C9026" w:rsidR="00A11B16" w:rsidRDefault="00A11B16">
      <w:pPr>
        <w:pStyle w:val="TOC1"/>
        <w:rPr>
          <w:noProof/>
        </w:rPr>
      </w:pPr>
      <w:hyperlink w:anchor="_Toc44599995" w:history="1">
        <w:r w:rsidRPr="00B52375">
          <w:rPr>
            <w:rStyle w:val="a9"/>
            <w:rFonts w:ascii="微软雅黑" w:eastAsia="微软雅黑" w:hAnsi="微软雅黑"/>
            <w:noProof/>
          </w:rPr>
          <w:t>3可选方案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ABEFC8" w14:textId="5768BAAE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96" w:history="1">
        <w:r w:rsidRPr="00B52375">
          <w:rPr>
            <w:rStyle w:val="a9"/>
            <w:rFonts w:ascii="微软雅黑" w:eastAsia="微软雅黑" w:hAnsi="微软雅黑"/>
            <w:noProof/>
          </w:rPr>
          <w:t>3.1整体技术方案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1ABD07" w14:textId="0A6D23B5" w:rsidR="00A11B16" w:rsidRDefault="00A11B16">
      <w:pPr>
        <w:pStyle w:val="TOC2"/>
        <w:tabs>
          <w:tab w:val="right" w:leader="dot" w:pos="8296"/>
        </w:tabs>
        <w:rPr>
          <w:noProof/>
        </w:rPr>
      </w:pPr>
      <w:hyperlink w:anchor="_Toc44599997" w:history="1">
        <w:r w:rsidRPr="00B52375">
          <w:rPr>
            <w:rStyle w:val="a9"/>
            <w:rFonts w:ascii="微软雅黑" w:eastAsia="微软雅黑" w:hAnsi="微软雅黑"/>
            <w:noProof/>
          </w:rPr>
          <w:t>3.2功能实现方案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D26233" w14:textId="4FE0D2A9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599998" w:history="1">
        <w:r w:rsidRPr="00B52375">
          <w:rPr>
            <w:rStyle w:val="a9"/>
            <w:rFonts w:ascii="微软雅黑" w:eastAsia="微软雅黑" w:hAnsi="微软雅黑"/>
            <w:noProof/>
          </w:rPr>
          <w:t>3.2.1功能1－安装和注册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0E2242" w14:textId="15DE1C65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599999" w:history="1">
        <w:r w:rsidRPr="00B52375">
          <w:rPr>
            <w:rStyle w:val="a9"/>
            <w:rFonts w:ascii="微软雅黑" w:eastAsia="微软雅黑" w:hAnsi="微软雅黑"/>
            <w:noProof/>
          </w:rPr>
          <w:t>3.2.2功能2－登录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_Toc44599999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450ED3" w14:textId="1F979625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0" w:history="1">
        <w:r w:rsidRPr="00B52375">
          <w:rPr>
            <w:rStyle w:val="a9"/>
            <w:rFonts w:ascii="微软雅黑" w:eastAsia="微软雅黑" w:hAnsi="微软雅黑"/>
            <w:noProof/>
          </w:rPr>
          <w:t>3.2.3功能3－查看个人资料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568E1D" w14:textId="1F1F8E1A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1" w:history="1">
        <w:r w:rsidRPr="00B52375">
          <w:rPr>
            <w:rStyle w:val="a9"/>
            <w:rFonts w:ascii="微软雅黑" w:eastAsia="微软雅黑" w:hAnsi="微软雅黑"/>
            <w:noProof/>
          </w:rPr>
          <w:t>3.2.4功能4－修改头像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96EA18" w14:textId="50020CBE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2" w:history="1">
        <w:r w:rsidRPr="00B52375">
          <w:rPr>
            <w:rStyle w:val="a9"/>
            <w:rFonts w:ascii="微软雅黑" w:eastAsia="微软雅黑" w:hAnsi="微软雅黑"/>
            <w:noProof/>
          </w:rPr>
          <w:t>3.2.5功能5－修改个人信息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9F626C" w14:textId="1DDCE457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3" w:history="1">
        <w:r w:rsidRPr="00B52375">
          <w:rPr>
            <w:rStyle w:val="a9"/>
            <w:rFonts w:ascii="微软雅黑" w:eastAsia="微软雅黑" w:hAnsi="微软雅黑"/>
            <w:noProof/>
          </w:rPr>
          <w:t>3.2.6功能6－修改密码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8FC2EB" w14:textId="564A39D6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4" w:history="1">
        <w:r w:rsidRPr="00B52375">
          <w:rPr>
            <w:rStyle w:val="a9"/>
            <w:rFonts w:ascii="微软雅黑" w:eastAsia="微软雅黑" w:hAnsi="微软雅黑"/>
            <w:noProof/>
          </w:rPr>
          <w:t>3.2.7功能7－退出登录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2358A9D" w14:textId="6A428447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5" w:history="1">
        <w:r w:rsidRPr="00B52375">
          <w:rPr>
            <w:rStyle w:val="a9"/>
            <w:rFonts w:ascii="微软雅黑" w:eastAsia="微软雅黑" w:hAnsi="微软雅黑"/>
            <w:noProof/>
          </w:rPr>
          <w:t>3.2.8功能8－查看文章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136952" w14:textId="3511B465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6" w:history="1">
        <w:r w:rsidRPr="00B52375">
          <w:rPr>
            <w:rStyle w:val="a9"/>
            <w:rFonts w:ascii="微软雅黑" w:eastAsia="微软雅黑" w:hAnsi="微软雅黑"/>
            <w:noProof/>
          </w:rPr>
          <w:t>3.2.9功能9－编写文章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BC6926" w14:textId="3991BB76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7" w:history="1">
        <w:r w:rsidRPr="00B52375">
          <w:rPr>
            <w:rStyle w:val="a9"/>
            <w:rFonts w:ascii="微软雅黑" w:eastAsia="微软雅黑" w:hAnsi="微软雅黑"/>
            <w:noProof/>
          </w:rPr>
          <w:t>3.2.10功能10－修改文章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11AA21D" w14:textId="06C1246D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8" w:history="1">
        <w:r w:rsidRPr="00B52375">
          <w:rPr>
            <w:rStyle w:val="a9"/>
            <w:rFonts w:ascii="微软雅黑" w:eastAsia="微软雅黑" w:hAnsi="微软雅黑"/>
            <w:noProof/>
          </w:rPr>
          <w:t>3.2.11功能11－删除文章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C9D4B3" w14:textId="6ACA72A5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09" w:history="1">
        <w:r w:rsidRPr="00B52375">
          <w:rPr>
            <w:rStyle w:val="a9"/>
            <w:rFonts w:ascii="微软雅黑" w:eastAsia="微软雅黑" w:hAnsi="微软雅黑"/>
            <w:noProof/>
          </w:rPr>
          <w:t>3.2.12功能12－查询文章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F1D0A3" w14:textId="2B151EF5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0" w:history="1">
        <w:r w:rsidRPr="00B52375">
          <w:rPr>
            <w:rStyle w:val="a9"/>
            <w:rFonts w:ascii="微软雅黑" w:eastAsia="微软雅黑" w:hAnsi="微软雅黑"/>
            <w:noProof/>
          </w:rPr>
          <w:t>3.2.13功能13－查看评论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DDDB1B" w14:textId="4F34D2DC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1" w:history="1">
        <w:r w:rsidRPr="00B52375">
          <w:rPr>
            <w:rStyle w:val="a9"/>
            <w:rFonts w:ascii="微软雅黑" w:eastAsia="微软雅黑" w:hAnsi="微软雅黑"/>
            <w:noProof/>
          </w:rPr>
          <w:t>3.2.14功能14－发布评论与删除评论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F2B3EC7" w14:textId="50F8FB7D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2" w:history="1">
        <w:r w:rsidRPr="00B52375">
          <w:rPr>
            <w:rStyle w:val="a9"/>
            <w:rFonts w:ascii="微软雅黑" w:eastAsia="微软雅黑" w:hAnsi="微软雅黑"/>
            <w:noProof/>
          </w:rPr>
          <w:t>3.2.15功能15－撰写评论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1412F6" w14:textId="2B6F125A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3" w:history="1">
        <w:r w:rsidRPr="00B52375">
          <w:rPr>
            <w:rStyle w:val="a9"/>
            <w:rFonts w:ascii="微软雅黑" w:eastAsia="微软雅黑" w:hAnsi="微软雅黑"/>
            <w:noProof/>
          </w:rPr>
          <w:t>3.2.16功能16－其他功能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2849D2" w14:textId="01B552DF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4" w:history="1">
        <w:r w:rsidRPr="00B52375">
          <w:rPr>
            <w:rStyle w:val="a9"/>
            <w:noProof/>
          </w:rPr>
          <w:t>1.</w:t>
        </w:r>
        <w:r w:rsidRPr="00B52375">
          <w:rPr>
            <w:rStyle w:val="a9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A4F10E" w14:textId="27210773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5" w:history="1">
        <w:r w:rsidRPr="00B52375">
          <w:rPr>
            <w:rStyle w:val="a9"/>
            <w:noProof/>
          </w:rPr>
          <w:t>2.</w:t>
        </w:r>
        <w:r w:rsidRPr="00B52375">
          <w:rPr>
            <w:rStyle w:val="a9"/>
            <w:noProof/>
          </w:rPr>
          <w:t>外观设置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C071FC" w14:textId="45B4350E" w:rsidR="00A11B16" w:rsidRDefault="00A11B16">
      <w:pPr>
        <w:pStyle w:val="TOC3"/>
        <w:tabs>
          <w:tab w:val="right" w:leader="dot" w:pos="8296"/>
        </w:tabs>
        <w:rPr>
          <w:noProof/>
        </w:rPr>
      </w:pPr>
      <w:hyperlink w:anchor="_Toc44600016" w:history="1">
        <w:r w:rsidRPr="00B52375">
          <w:rPr>
            <w:rStyle w:val="a9"/>
            <w:noProof/>
          </w:rPr>
          <w:t>3.</w:t>
        </w:r>
        <w:r w:rsidRPr="00B52375">
          <w:rPr>
            <w:rStyle w:val="a9"/>
            <w:noProof/>
          </w:rPr>
          <w:t>系统设置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_Toc44600016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561B8E" w14:textId="39E1D0D3" w:rsidR="00301729" w:rsidRPr="00583459" w:rsidRDefault="00573D81" w:rsidP="00D338FA">
      <w:pPr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/>
        </w:rPr>
        <w:fldChar w:fldCharType="end"/>
      </w:r>
      <w:r w:rsidR="00301729" w:rsidRPr="00583459">
        <w:rPr>
          <w:rFonts w:ascii="微软雅黑" w:eastAsia="微软雅黑" w:hAnsi="微软雅黑"/>
        </w:rPr>
        <w:br w:type="page"/>
      </w:r>
    </w:p>
    <w:p w14:paraId="216BE796" w14:textId="77777777" w:rsidR="00301729" w:rsidRPr="00583459" w:rsidRDefault="00301729" w:rsidP="00301729">
      <w:pPr>
        <w:pStyle w:val="1"/>
        <w:rPr>
          <w:rFonts w:ascii="微软雅黑" w:eastAsia="微软雅黑" w:hAnsi="微软雅黑"/>
        </w:rPr>
      </w:pPr>
      <w:bookmarkStart w:id="0" w:name="_Toc44599985"/>
      <w:r w:rsidRPr="00583459">
        <w:rPr>
          <w:rFonts w:ascii="微软雅黑" w:eastAsia="微软雅黑" w:hAnsi="微软雅黑" w:hint="eastAsia"/>
        </w:rPr>
        <w:lastRenderedPageBreak/>
        <w:t>1引言</w:t>
      </w:r>
      <w:bookmarkEnd w:id="0"/>
    </w:p>
    <w:p w14:paraId="43A02688" w14:textId="77777777" w:rsidR="00301729" w:rsidRPr="00583459" w:rsidRDefault="00301729" w:rsidP="00301729">
      <w:pPr>
        <w:pStyle w:val="2"/>
        <w:rPr>
          <w:rFonts w:ascii="微软雅黑" w:eastAsia="微软雅黑" w:hAnsi="微软雅黑"/>
        </w:rPr>
      </w:pPr>
      <w:bookmarkStart w:id="1" w:name="_Toc44599986"/>
      <w:r w:rsidRPr="00583459">
        <w:rPr>
          <w:rFonts w:ascii="微软雅黑" w:eastAsia="微软雅黑" w:hAnsi="微软雅黑" w:hint="eastAsia"/>
        </w:rPr>
        <w:t>1.1文档标识</w:t>
      </w:r>
      <w:bookmarkEnd w:id="1"/>
    </w:p>
    <w:p w14:paraId="71F2FC5B" w14:textId="77777777" w:rsidR="004B0AF2" w:rsidRDefault="008554D0" w:rsidP="00923B3E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中文</w:t>
      </w:r>
      <w:r w:rsidR="00923B3E">
        <w:rPr>
          <w:rFonts w:ascii="微软雅黑" w:eastAsia="微软雅黑" w:hAnsi="微软雅黑" w:hint="eastAsia"/>
        </w:rPr>
        <w:t>名称</w:t>
      </w:r>
      <w:r w:rsidR="004B0AF2">
        <w:rPr>
          <w:rFonts w:ascii="微软雅黑" w:eastAsia="微软雅黑" w:hAnsi="微软雅黑" w:hint="eastAsia"/>
        </w:rPr>
        <w:t>：</w:t>
      </w:r>
      <w:r w:rsidR="00923B3E">
        <w:rPr>
          <w:rFonts w:ascii="微软雅黑" w:eastAsia="微软雅黑" w:hAnsi="微软雅黑" w:hint="eastAsia"/>
        </w:rPr>
        <w:t>《</w:t>
      </w:r>
      <w:sdt>
        <w:sdtPr>
          <w:rPr>
            <w:rFonts w:ascii="微软雅黑" w:eastAsia="微软雅黑" w:hAnsi="微软雅黑" w:hint="eastAsia"/>
          </w:rPr>
          <w:alias w:val="请选择中文名称"/>
          <w:tag w:val="请选择中文名称"/>
          <w:id w:val="-1757269998"/>
          <w:placeholder>
            <w:docPart w:val="5391B29AE5E44979A0F6855355198C2C"/>
          </w:placeholder>
          <w:dropDownList>
            <w:listItem w:displayText="可行性分析报告" w:value="可行性分析报告"/>
            <w:listItem w:displayText="项目解决方案" w:value="项目解决方案"/>
            <w:listItem w:displayText="文档编号规则" w:value="文档编号规则"/>
            <w:listItem w:displayText="软件文档规范" w:value="软件文档规范"/>
            <w:listItem w:displayText="开发环境配置" w:value="开发环境配置"/>
            <w:listItem w:displayText="软件编码规范" w:value="软件编码规范"/>
            <w:listItem w:displayText="软件开发计划" w:value="软件开发计划"/>
            <w:listItem w:displayText="原型开发说明" w:value="原型开发说明"/>
            <w:listItem w:displayText="软件功能列表" w:value="软件功能列表"/>
            <w:listItem w:displayText="用户界面设计说明" w:value="用户界面设计说明"/>
            <w:listItem w:displayText="软件结构设计说明" w:value="软件结构设计说明"/>
            <w:listItem w:displayText="软件物理设计说明" w:value="软件物理设计说明"/>
            <w:listItem w:displayText="集成测试用例" w:value="集成测试用例"/>
            <w:listItem w:displayText="模块测试用例" w:value="模块测试用例"/>
            <w:listItem w:displayText="软件测试报告" w:value="软件测试报告"/>
            <w:listItem w:displayText="代码走查报告" w:value="代码走查报告"/>
            <w:listItem w:displayText="软件版本说明" w:value="软件版本说明"/>
            <w:listItem w:displayText="软件用户手册" w:value="软件用户手册"/>
            <w:listItem w:displayText="项目进度报告" w:value="项目进度报告"/>
            <w:listItem w:displayText="项目开发总结报告" w:value="项目开发总结报告"/>
            <w:listItem w:displayText="项目验收申请报告" w:value="项目验收申请报告"/>
          </w:dropDownList>
        </w:sdtPr>
        <w:sdtEndPr/>
        <w:sdtContent>
          <w:r w:rsidR="00BF62F1">
            <w:rPr>
              <w:rFonts w:ascii="微软雅黑" w:eastAsia="微软雅黑" w:hAnsi="微软雅黑" w:hint="eastAsia"/>
            </w:rPr>
            <w:t>可行性分析报告</w:t>
          </w:r>
        </w:sdtContent>
      </w:sdt>
      <w:r w:rsidR="00923B3E">
        <w:rPr>
          <w:rFonts w:ascii="微软雅黑" w:eastAsia="微软雅黑" w:hAnsi="微软雅黑" w:hint="eastAsia"/>
        </w:rPr>
        <w:t>》</w:t>
      </w:r>
      <w:r w:rsidR="004B0AF2">
        <w:rPr>
          <w:rFonts w:ascii="微软雅黑" w:eastAsia="微软雅黑" w:hAnsi="微软雅黑" w:hint="eastAsia"/>
        </w:rPr>
        <w:t>。</w:t>
      </w:r>
    </w:p>
    <w:p w14:paraId="11C81DCE" w14:textId="77777777" w:rsidR="004B0AF2" w:rsidRDefault="00923B3E" w:rsidP="00923B3E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英文</w:t>
      </w:r>
      <w:r w:rsidR="008554D0">
        <w:rPr>
          <w:rFonts w:ascii="微软雅黑" w:eastAsia="微软雅黑" w:hAnsi="微软雅黑" w:hint="eastAsia"/>
        </w:rPr>
        <w:t>名称</w:t>
      </w:r>
      <w:r w:rsidR="004B0AF2">
        <w:rPr>
          <w:rFonts w:ascii="微软雅黑" w:eastAsia="微软雅黑" w:hAnsi="微软雅黑" w:hint="eastAsia"/>
        </w:rPr>
        <w:t>：</w:t>
      </w:r>
      <w:r w:rsidR="001E2BF2">
        <w:rPr>
          <w:rFonts w:ascii="微软雅黑" w:eastAsia="微软雅黑" w:hAnsi="微软雅黑" w:hint="eastAsia"/>
        </w:rPr>
        <w:t>“</w:t>
      </w:r>
      <w:sdt>
        <w:sdtPr>
          <w:rPr>
            <w:rFonts w:ascii="微软雅黑" w:eastAsia="微软雅黑" w:hAnsi="微软雅黑" w:hint="eastAsia"/>
          </w:rPr>
          <w:alias w:val="请选择英文名称"/>
          <w:tag w:val="请选择英文名称"/>
          <w:id w:val="1938401788"/>
          <w:placeholder>
            <w:docPart w:val="5391B29AE5E44979A0F6855355198C2C"/>
          </w:placeholder>
          <w:dropDownList>
            <w:listItem w:displayText="Feasibility Analysis Report（FAR）" w:value="Feasibility Analysis Report（FAR）"/>
            <w:listItem w:displayText="Project Solution Suggestion（PSS）" w:value="Project Solution Suggestion（PSS）"/>
            <w:listItem w:displayText="Document Number Rule（DNR）" w:value="Document Number Rule（DNR）"/>
            <w:listItem w:displayText="Software Documentation Standard（SDS）" w:value="Software Documentation Standard（SDS）"/>
            <w:listItem w:displayText="Development Environment Configuration（DEC）" w:value="Development Environment Configuration（DEC）"/>
            <w:listItem w:displayText="Software Coding Standard（SCS）" w:value="Software Coding Standard（SCS）"/>
            <w:listItem w:displayText="Software Development Plan（SDP）" w:value="Software Development Plan（SDP）"/>
            <w:listItem w:displayText="Prototype Development Description（PDD）" w:value="Prototype Development Description（PDD）"/>
            <w:listItem w:displayText="Software Feature Table（SFT）" w:value="Software Feature Table（SFT）"/>
            <w:listItem w:displayText="User Interface Design Description（UIDD）" w:value="User Interface Design Description（UIDD）"/>
            <w:listItem w:displayText="Software Architecture Design Description（SADD）" w:value="Software Architecture Design Description（SADD）"/>
            <w:listItem w:displayText="Software Physical Design Description（SPDD）" w:value="Software Physical Design Description（SPDD）"/>
            <w:listItem w:displayText="Integration Test Case（ITC）" w:value="Integration Test Case（ITC）"/>
            <w:listItem w:displayText="Module Test Case（MTC）" w:value="Module Test Case（MTC）"/>
            <w:listItem w:displayText="Software Testing Report（STR）" w:value="Software Testing Report（STR）"/>
            <w:listItem w:displayText="Code Review Report（CRR）" w:value="Code Review Report（CRR）"/>
            <w:listItem w:displayText="Software Version Description（SVD）" w:value="Software Version Description（SVD）"/>
            <w:listItem w:displayText="Software User Manual（SUM）" w:value="Software User Manual（SUM）"/>
            <w:listItem w:displayText="Project Progress Report（PPR）" w:value="Project Progress Report（PPR）"/>
            <w:listItem w:displayText="Project Development Summary Report（PDSR）" w:value="Project Development Summary Report（PDSR）"/>
            <w:listItem w:displayText="Project Acceptance Application Report（PAAR）" w:value="Project Acceptance Application Report（PAAR）"/>
          </w:dropDownList>
        </w:sdtPr>
        <w:sdtEndPr/>
        <w:sdtContent>
          <w:r w:rsidR="00BF62F1">
            <w:rPr>
              <w:rFonts w:ascii="微软雅黑" w:eastAsia="微软雅黑" w:hAnsi="微软雅黑" w:hint="eastAsia"/>
            </w:rPr>
            <w:t>Feasibility Analysis Report（FAR）</w:t>
          </w:r>
        </w:sdtContent>
      </w:sdt>
      <w:r w:rsidR="001E2BF2">
        <w:rPr>
          <w:rFonts w:ascii="微软雅黑" w:eastAsia="微软雅黑" w:hAnsi="微软雅黑" w:hint="eastAsia"/>
        </w:rPr>
        <w:t>”</w:t>
      </w:r>
      <w:r w:rsidR="004B0AF2">
        <w:rPr>
          <w:rFonts w:ascii="微软雅黑" w:eastAsia="微软雅黑" w:hAnsi="微软雅黑" w:hint="eastAsia"/>
        </w:rPr>
        <w:t>。</w:t>
      </w:r>
    </w:p>
    <w:p w14:paraId="452C2D4B" w14:textId="77777777" w:rsidR="004B0AF2" w:rsidRDefault="004B0AF2" w:rsidP="00923B3E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文档</w:t>
      </w:r>
      <w:r w:rsidR="00923B3E">
        <w:rPr>
          <w:rFonts w:ascii="微软雅黑" w:eastAsia="微软雅黑" w:hAnsi="微软雅黑" w:hint="eastAsia"/>
        </w:rPr>
        <w:t>版本</w:t>
      </w:r>
      <w:r>
        <w:rPr>
          <w:rFonts w:ascii="微软雅黑" w:eastAsia="微软雅黑" w:hAnsi="微软雅黑" w:hint="eastAsia"/>
        </w:rPr>
        <w:t>：</w:t>
      </w:r>
      <w:r w:rsidR="00314C3B">
        <w:rPr>
          <w:rFonts w:ascii="微软雅黑" w:eastAsia="微软雅黑" w:hAnsi="微软雅黑" w:hint="eastAsia"/>
        </w:rPr>
        <w:t>“</w:t>
      </w:r>
      <w:sdt>
        <w:sdtPr>
          <w:rPr>
            <w:rFonts w:ascii="微软雅黑" w:eastAsia="微软雅黑" w:hAnsi="微软雅黑" w:hint="eastAsia"/>
          </w:rPr>
          <w:alias w:val="请选择版本号"/>
          <w:tag w:val="请选择版本号"/>
          <w:id w:val="-2027780130"/>
          <w:placeholder>
            <w:docPart w:val="5391B29AE5E44979A0F6855355198C2C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/>
        <w:sdtContent>
          <w:r w:rsidR="00BF62F1">
            <w:rPr>
              <w:rFonts w:ascii="微软雅黑" w:eastAsia="微软雅黑" w:hAnsi="微软雅黑" w:hint="eastAsia"/>
            </w:rPr>
            <w:t>1.0</w:t>
          </w:r>
        </w:sdtContent>
      </w:sdt>
      <w:r w:rsidR="00314C3B"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 w:hint="eastAsia"/>
        </w:rPr>
        <w:t>。</w:t>
      </w:r>
    </w:p>
    <w:p w14:paraId="4AD27EB2" w14:textId="6A3B79BA" w:rsidR="00301729" w:rsidRDefault="00923B3E" w:rsidP="00923B3E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文档编号</w:t>
      </w:r>
      <w:r w:rsidR="004B0AF2"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“</w:t>
      </w:r>
      <w:r w:rsidR="00813481">
        <w:rPr>
          <w:rFonts w:ascii="微软雅黑" w:eastAsia="微软雅黑" w:hAnsi="微软雅黑" w:hint="eastAsia"/>
        </w:rPr>
        <w:t>NPU-</w:t>
      </w:r>
      <w:r w:rsidR="00813481">
        <w:rPr>
          <w:rFonts w:ascii="微软雅黑" w:eastAsia="微软雅黑" w:hAnsi="微软雅黑"/>
        </w:rPr>
        <w:t>HALO</w:t>
      </w:r>
      <w:r w:rsidR="006A3133">
        <w:rPr>
          <w:rFonts w:ascii="微软雅黑" w:eastAsia="微软雅黑" w:hAnsi="微软雅黑" w:hint="eastAsia"/>
        </w:rPr>
        <w:t>-</w:t>
      </w:r>
      <w:sdt>
        <w:sdtPr>
          <w:rPr>
            <w:rFonts w:ascii="微软雅黑" w:eastAsia="微软雅黑" w:hAnsi="微软雅黑" w:hint="eastAsia"/>
          </w:rPr>
          <w:alias w:val="请输入文档编号“英文缩写-版本号(E)”"/>
          <w:tag w:val="请输入文档编号“英文缩写-版本号(E)”"/>
          <w:id w:val="-2047751277"/>
          <w:placeholder>
            <w:docPart w:val="ECFE7ACFD0874D6A844B08D21F8EF0EE"/>
          </w:placeholder>
        </w:sdtPr>
        <w:sdtEndPr/>
        <w:sdtContent>
          <w:r w:rsidR="00BF62F1">
            <w:rPr>
              <w:rFonts w:ascii="微软雅黑" w:eastAsia="微软雅黑" w:hAnsi="微软雅黑" w:hint="eastAsia"/>
            </w:rPr>
            <w:t>FAR-1.0(E)</w:t>
          </w:r>
        </w:sdtContent>
      </w:sdt>
      <w:r w:rsidR="006A3133">
        <w:rPr>
          <w:rFonts w:ascii="微软雅黑" w:eastAsia="微软雅黑" w:hAnsi="微软雅黑"/>
        </w:rPr>
        <w:t>”</w:t>
      </w:r>
      <w:r w:rsidR="004B0AF2">
        <w:rPr>
          <w:rFonts w:ascii="微软雅黑" w:eastAsia="微软雅黑" w:hAnsi="微软雅黑" w:hint="eastAsia"/>
        </w:rPr>
        <w:t>。</w:t>
      </w:r>
    </w:p>
    <w:p w14:paraId="08535473" w14:textId="77777777" w:rsidR="00573D81" w:rsidRPr="00583459" w:rsidRDefault="00573D81" w:rsidP="00573D81">
      <w:pPr>
        <w:pStyle w:val="2"/>
        <w:rPr>
          <w:rFonts w:ascii="微软雅黑" w:eastAsia="微软雅黑" w:hAnsi="微软雅黑"/>
        </w:rPr>
      </w:pPr>
      <w:bookmarkStart w:id="2" w:name="_Toc44599987"/>
      <w:r w:rsidRPr="00583459">
        <w:rPr>
          <w:rFonts w:ascii="微软雅黑" w:eastAsia="微软雅黑" w:hAnsi="微软雅黑" w:hint="eastAsia"/>
        </w:rPr>
        <w:t>1.2项目概述</w:t>
      </w:r>
      <w:bookmarkEnd w:id="2"/>
    </w:p>
    <w:p w14:paraId="7FDB74D3" w14:textId="7965E6BB" w:rsidR="006A3133" w:rsidRPr="008E6B81" w:rsidRDefault="004B0AF2" w:rsidP="006A3133">
      <w:pPr>
        <w:ind w:firstLineChars="200" w:firstLine="420"/>
        <w:rPr>
          <w:rFonts w:ascii="微软雅黑" w:eastAsia="微软雅黑" w:hAnsi="微软雅黑"/>
        </w:rPr>
      </w:pPr>
      <w:r w:rsidRPr="008E6B81">
        <w:rPr>
          <w:rFonts w:ascii="微软雅黑" w:eastAsia="微软雅黑" w:hAnsi="微软雅黑" w:hint="eastAsia"/>
        </w:rPr>
        <w:t>本文档适用于“</w:t>
      </w:r>
      <w:r w:rsidR="00AA2AAC">
        <w:rPr>
          <w:rFonts w:ascii="微软雅黑" w:eastAsia="微软雅黑" w:hAnsi="微软雅黑" w:hint="eastAsia"/>
        </w:rPr>
        <w:t>Halo博客</w:t>
      </w:r>
      <w:r w:rsidRPr="0022495E">
        <w:rPr>
          <w:rFonts w:ascii="微软雅黑" w:eastAsia="微软雅黑" w:hAnsi="微软雅黑" w:hint="eastAsia"/>
        </w:rPr>
        <w:t>软件设计与开发</w:t>
      </w:r>
      <w:r w:rsidRPr="008E6B81">
        <w:rPr>
          <w:rFonts w:ascii="微软雅黑" w:eastAsia="微软雅黑" w:hAnsi="微软雅黑" w:hint="eastAsia"/>
        </w:rPr>
        <w:t>”项目（以下简称“</w:t>
      </w:r>
      <w:r w:rsidR="001B3274">
        <w:rPr>
          <w:rFonts w:ascii="微软雅黑" w:eastAsia="微软雅黑" w:hAnsi="微软雅黑" w:hint="eastAsia"/>
        </w:rPr>
        <w:t>Halo</w:t>
      </w:r>
      <w:r w:rsidRPr="008E6B81">
        <w:rPr>
          <w:rFonts w:ascii="微软雅黑" w:eastAsia="微软雅黑" w:hAnsi="微软雅黑" w:hint="eastAsia"/>
        </w:rPr>
        <w:t>项目”）的开发过程。</w:t>
      </w:r>
      <w:r w:rsidR="00DF3501">
        <w:rPr>
          <w:rFonts w:ascii="微软雅黑" w:eastAsia="微软雅黑" w:hAnsi="微软雅黑" w:hint="eastAsia"/>
        </w:rPr>
        <w:t>Halo</w:t>
      </w:r>
      <w:r w:rsidR="006A3133" w:rsidRPr="008E6B81">
        <w:rPr>
          <w:rFonts w:ascii="微软雅黑" w:eastAsia="微软雅黑" w:hAnsi="微软雅黑" w:hint="eastAsia"/>
        </w:rPr>
        <w:t>项目由</w:t>
      </w:r>
      <w:r w:rsidR="00DF3501">
        <w:rPr>
          <w:rFonts w:ascii="微软雅黑" w:eastAsia="微软雅黑" w:hAnsi="微软雅黑" w:hint="eastAsia"/>
        </w:rPr>
        <w:t>Halo工作小组</w:t>
      </w:r>
      <w:r w:rsidR="006A3133" w:rsidRPr="008E6B81">
        <w:rPr>
          <w:rFonts w:ascii="微软雅黑" w:eastAsia="微软雅黑" w:hAnsi="微软雅黑" w:hint="eastAsia"/>
        </w:rPr>
        <w:t>提出，由西北工业大学－</w:t>
      </w:r>
      <w:r w:rsidR="00DF3501">
        <w:rPr>
          <w:rFonts w:ascii="微软雅黑" w:eastAsia="微软雅黑" w:hAnsi="微软雅黑" w:hint="eastAsia"/>
        </w:rPr>
        <w:t>Halo课程小组</w:t>
      </w:r>
      <w:r w:rsidR="006A3133" w:rsidRPr="008E6B81">
        <w:rPr>
          <w:rFonts w:ascii="微软雅黑" w:eastAsia="微软雅黑" w:hAnsi="微软雅黑" w:hint="eastAsia"/>
        </w:rPr>
        <w:t>负责实施</w:t>
      </w:r>
      <w:r w:rsidR="00F82D52" w:rsidRPr="008E6B81">
        <w:rPr>
          <w:rFonts w:ascii="微软雅黑" w:eastAsia="微软雅黑" w:hAnsi="微软雅黑" w:hint="eastAsia"/>
        </w:rPr>
        <w:t>，该项目标识号为“</w:t>
      </w:r>
      <w:r w:rsidR="009F3E8F">
        <w:rPr>
          <w:rFonts w:ascii="微软雅黑" w:eastAsia="微软雅黑" w:hAnsi="微软雅黑" w:hint="eastAsia"/>
        </w:rPr>
        <w:t>NPU</w:t>
      </w:r>
      <w:r w:rsidR="00F82D52" w:rsidRPr="008E6B81">
        <w:rPr>
          <w:rFonts w:ascii="微软雅黑" w:eastAsia="微软雅黑" w:hAnsi="微软雅黑"/>
        </w:rPr>
        <w:t>-</w:t>
      </w:r>
      <w:r w:rsidR="009F3E8F">
        <w:rPr>
          <w:rFonts w:ascii="微软雅黑" w:eastAsia="微软雅黑" w:hAnsi="微软雅黑" w:hint="eastAsia"/>
        </w:rPr>
        <w:t>HALO</w:t>
      </w:r>
      <w:r w:rsidR="00F82D52" w:rsidRPr="008E6B81">
        <w:rPr>
          <w:rFonts w:ascii="微软雅黑" w:eastAsia="微软雅黑" w:hAnsi="微软雅黑" w:hint="eastAsia"/>
        </w:rPr>
        <w:t>”，其软件产品版本号为</w:t>
      </w:r>
      <w:r w:rsidR="00F82D52">
        <w:rPr>
          <w:rFonts w:ascii="微软雅黑" w:eastAsia="微软雅黑" w:hAnsi="微软雅黑" w:hint="eastAsia"/>
        </w:rPr>
        <w:t>“</w:t>
      </w:r>
      <w:r w:rsidR="00F82D52" w:rsidRPr="008E6B81">
        <w:rPr>
          <w:rFonts w:ascii="微软雅黑" w:eastAsia="微软雅黑" w:hAnsi="微软雅黑"/>
        </w:rPr>
        <w:t>1.0</w:t>
      </w:r>
      <w:r w:rsidR="00F82D52">
        <w:rPr>
          <w:rFonts w:ascii="微软雅黑" w:eastAsia="微软雅黑" w:hAnsi="微软雅黑"/>
        </w:rPr>
        <w:t>”</w:t>
      </w:r>
      <w:r w:rsidR="00F82D52" w:rsidRPr="008E6B81">
        <w:rPr>
          <w:rFonts w:ascii="微软雅黑" w:eastAsia="微软雅黑" w:hAnsi="微软雅黑" w:hint="eastAsia"/>
        </w:rPr>
        <w:t>，包括</w:t>
      </w:r>
      <w:r w:rsidR="007101FD">
        <w:rPr>
          <w:rFonts w:ascii="微软雅黑" w:eastAsia="微软雅黑" w:hAnsi="微软雅黑" w:hint="eastAsia"/>
        </w:rPr>
        <w:t>一</w:t>
      </w:r>
      <w:r w:rsidR="00F82D52" w:rsidRPr="008E6B81">
        <w:rPr>
          <w:rFonts w:ascii="微软雅黑" w:eastAsia="微软雅黑" w:hAnsi="微软雅黑" w:hint="eastAsia"/>
        </w:rPr>
        <w:t>个内部版本</w:t>
      </w:r>
      <w:r w:rsidR="007101FD">
        <w:rPr>
          <w:rFonts w:ascii="微软雅黑" w:eastAsia="微软雅黑" w:hAnsi="微软雅黑" w:hint="eastAsia"/>
        </w:rPr>
        <w:t>。</w:t>
      </w:r>
    </w:p>
    <w:p w14:paraId="71A19CB5" w14:textId="77777777" w:rsidR="00D6564C" w:rsidRDefault="006A3133" w:rsidP="00D6564C">
      <w:pPr>
        <w:ind w:firstLineChars="200" w:firstLine="420"/>
        <w:rPr>
          <w:rFonts w:ascii="微软雅黑" w:eastAsia="微软雅黑" w:hAnsi="微软雅黑"/>
        </w:rPr>
      </w:pPr>
      <w:r w:rsidRPr="008E6B81">
        <w:rPr>
          <w:rFonts w:ascii="微软雅黑" w:eastAsia="微软雅黑" w:hAnsi="微软雅黑" w:hint="eastAsia"/>
        </w:rPr>
        <w:t>项目内容为：</w:t>
      </w:r>
    </w:p>
    <w:p w14:paraId="0B7EB7B1" w14:textId="37D6F699" w:rsidR="006A3133" w:rsidRPr="008E6B81" w:rsidRDefault="00D6564C" w:rsidP="00D6564C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基于windows</w:t>
      </w:r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 w:hint="eastAsia"/>
        </w:rPr>
        <w:t>xp</w:t>
      </w:r>
      <w:proofErr w:type="spellEnd"/>
      <w:r>
        <w:rPr>
          <w:rFonts w:ascii="微软雅黑" w:eastAsia="微软雅黑" w:hAnsi="微软雅黑" w:hint="eastAsia"/>
        </w:rPr>
        <w:t>系统及以上版本，针对pc机制作的一款富有创造性</w:t>
      </w:r>
      <w:proofErr w:type="gramStart"/>
      <w:r>
        <w:rPr>
          <w:rFonts w:ascii="微软雅黑" w:eastAsia="微软雅黑" w:hAnsi="微软雅黑" w:hint="eastAsia"/>
        </w:rPr>
        <w:t>的博客软件</w:t>
      </w:r>
      <w:proofErr w:type="gramEnd"/>
      <w:r w:rsidRPr="008E6B81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不同的用户可以定做专属于自己的博客，供其他人浏览</w:t>
      </w:r>
      <w:r w:rsidR="00B10076">
        <w:rPr>
          <w:rFonts w:ascii="微软雅黑" w:eastAsia="微软雅黑" w:hAnsi="微软雅黑" w:hint="eastAsia"/>
        </w:rPr>
        <w:t>评论</w:t>
      </w:r>
      <w:r>
        <w:rPr>
          <w:rFonts w:ascii="微软雅黑" w:eastAsia="微软雅黑" w:hAnsi="微软雅黑" w:hint="eastAsia"/>
        </w:rPr>
        <w:t>。</w:t>
      </w:r>
      <w:proofErr w:type="gramStart"/>
      <w:r w:rsidR="00B10076">
        <w:rPr>
          <w:rFonts w:ascii="微软雅黑" w:eastAsia="微软雅黑" w:hAnsi="微软雅黑" w:hint="eastAsia"/>
        </w:rPr>
        <w:t>博客引入</w:t>
      </w:r>
      <w:proofErr w:type="gramEnd"/>
      <w:r w:rsidR="00B10076">
        <w:rPr>
          <w:rFonts w:ascii="微软雅黑" w:eastAsia="微软雅黑" w:hAnsi="微软雅黑" w:hint="eastAsia"/>
        </w:rPr>
        <w:t>了附件功能，在编辑文章或更改头像等操作时不必</w:t>
      </w:r>
      <w:r w:rsidR="00056427">
        <w:rPr>
          <w:rFonts w:ascii="微软雅黑" w:eastAsia="微软雅黑" w:hAnsi="微软雅黑" w:hint="eastAsia"/>
        </w:rPr>
        <w:t>依次操作，只需要引用附件便可完成操作。本软件还内置主题系统，可下载他人主题或自行制作，方便美观。</w:t>
      </w:r>
    </w:p>
    <w:p w14:paraId="1759B800" w14:textId="77777777" w:rsidR="00573D81" w:rsidRPr="00583459" w:rsidRDefault="00573D81" w:rsidP="00573D81">
      <w:pPr>
        <w:pStyle w:val="2"/>
        <w:rPr>
          <w:rFonts w:ascii="微软雅黑" w:eastAsia="微软雅黑" w:hAnsi="微软雅黑"/>
        </w:rPr>
      </w:pPr>
      <w:bookmarkStart w:id="3" w:name="_Toc44599988"/>
      <w:r w:rsidRPr="00583459">
        <w:rPr>
          <w:rFonts w:ascii="微软雅黑" w:eastAsia="微软雅黑" w:hAnsi="微软雅黑" w:hint="eastAsia"/>
        </w:rPr>
        <w:t>1.3文档概述</w:t>
      </w:r>
      <w:bookmarkEnd w:id="3"/>
    </w:p>
    <w:p w14:paraId="67F4A267" w14:textId="5C614779" w:rsidR="006A3133" w:rsidRDefault="006A3133" w:rsidP="006A3133">
      <w:pPr>
        <w:ind w:firstLineChars="200" w:firstLine="420"/>
        <w:rPr>
          <w:rFonts w:ascii="微软雅黑" w:eastAsia="微软雅黑" w:hAnsi="微软雅黑"/>
        </w:rPr>
      </w:pPr>
      <w:r w:rsidRPr="008E6B81">
        <w:rPr>
          <w:rFonts w:ascii="微软雅黑" w:eastAsia="微软雅黑" w:hAnsi="微软雅黑" w:hint="eastAsia"/>
        </w:rPr>
        <w:t>本文档依据</w:t>
      </w:r>
      <w:r w:rsidR="00D338FA">
        <w:rPr>
          <w:rFonts w:ascii="微软雅黑" w:eastAsia="微软雅黑" w:hAnsi="微软雅黑" w:hint="eastAsia"/>
        </w:rPr>
        <w:t>国家标准</w:t>
      </w:r>
      <w:hyperlink r:id="rId8" w:history="1">
        <w:r w:rsidRPr="00D338FA">
          <w:rPr>
            <w:rStyle w:val="a9"/>
            <w:rFonts w:ascii="微软雅黑" w:eastAsia="微软雅黑" w:hAnsi="微软雅黑" w:hint="eastAsia"/>
          </w:rPr>
          <w:t>《</w:t>
        </w:r>
        <w:r w:rsidR="00D338FA" w:rsidRPr="00D338FA">
          <w:rPr>
            <w:rStyle w:val="a9"/>
            <w:rFonts w:ascii="微软雅黑" w:eastAsia="微软雅黑" w:hAnsi="微软雅黑"/>
          </w:rPr>
          <w:t>GB/T 8567-2006</w:t>
        </w:r>
        <w:r w:rsidRPr="00D338FA">
          <w:rPr>
            <w:rStyle w:val="a9"/>
            <w:rFonts w:ascii="微软雅黑" w:eastAsia="微软雅黑" w:hAnsi="微软雅黑" w:hint="eastAsia"/>
          </w:rPr>
          <w:t>计算机软件文档编制规范》</w:t>
        </w:r>
      </w:hyperlink>
      <w:r w:rsidRPr="008E6B81">
        <w:rPr>
          <w:rFonts w:ascii="微软雅黑" w:eastAsia="微软雅黑" w:hAnsi="微软雅黑" w:hint="eastAsia"/>
        </w:rPr>
        <w:t>制定</w:t>
      </w:r>
      <w:r>
        <w:rPr>
          <w:rFonts w:ascii="微软雅黑" w:eastAsia="微软雅黑" w:hAnsi="微软雅黑" w:hint="eastAsia"/>
        </w:rPr>
        <w:t>，属于技术文档，仅限于</w:t>
      </w:r>
      <w:r w:rsidR="00AF5CE1">
        <w:rPr>
          <w:rFonts w:ascii="微软雅黑" w:eastAsia="微软雅黑" w:hAnsi="微软雅黑" w:hint="eastAsia"/>
        </w:rPr>
        <w:t>Halo</w:t>
      </w:r>
      <w:r w:rsidR="00F55A18">
        <w:rPr>
          <w:rFonts w:ascii="微软雅黑" w:eastAsia="微软雅黑" w:hAnsi="微软雅黑" w:hint="eastAsia"/>
        </w:rPr>
        <w:t>项目</w:t>
      </w:r>
      <w:r>
        <w:rPr>
          <w:rFonts w:ascii="微软雅黑" w:eastAsia="微软雅黑" w:hAnsi="微软雅黑" w:hint="eastAsia"/>
        </w:rPr>
        <w:t>相关人员</w:t>
      </w:r>
      <w:r w:rsidRPr="008E6B81">
        <w:rPr>
          <w:rFonts w:ascii="微软雅黑" w:eastAsia="微软雅黑" w:hAnsi="微软雅黑" w:hint="eastAsia"/>
        </w:rPr>
        <w:t>阅读。</w:t>
      </w:r>
    </w:p>
    <w:sdt>
      <w:sdtPr>
        <w:rPr>
          <w:rFonts w:ascii="微软雅黑" w:eastAsia="微软雅黑" w:hAnsi="微软雅黑"/>
        </w:rPr>
        <w:alias w:val="请简述文档的作用"/>
        <w:tag w:val="请简述文档的作用"/>
        <w:id w:val="-918716908"/>
        <w:placeholder>
          <w:docPart w:val="ECFE7ACFD0874D6A844B08D21F8EF0EE"/>
        </w:placeholder>
      </w:sdtPr>
      <w:sdtEndPr/>
      <w:sdtContent>
        <w:p w14:paraId="2F07316B" w14:textId="14009AF1" w:rsidR="006A3133" w:rsidRPr="008E6B81" w:rsidRDefault="00100752" w:rsidP="006A3133">
          <w:pPr>
            <w:ind w:firstLineChars="200" w:firstLine="420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本文档详细描述</w:t>
          </w:r>
          <w:r w:rsidR="00BC1D2F">
            <w:rPr>
              <w:rFonts w:ascii="微软雅黑" w:eastAsia="微软雅黑" w:hAnsi="微软雅黑" w:hint="eastAsia"/>
            </w:rPr>
            <w:t>Halo</w:t>
          </w:r>
          <w:proofErr w:type="gramStart"/>
          <w:r w:rsidR="00BC1D2F">
            <w:rPr>
              <w:rFonts w:ascii="微软雅黑" w:eastAsia="微软雅黑" w:hAnsi="微软雅黑" w:hint="eastAsia"/>
            </w:rPr>
            <w:t>博客</w:t>
          </w:r>
          <w:r>
            <w:rPr>
              <w:rFonts w:ascii="微软雅黑" w:eastAsia="微软雅黑" w:hAnsi="微软雅黑" w:hint="eastAsia"/>
            </w:rPr>
            <w:t>项目</w:t>
          </w:r>
          <w:proofErr w:type="gramEnd"/>
          <w:r>
            <w:rPr>
              <w:rFonts w:ascii="微软雅黑" w:eastAsia="微软雅黑" w:hAnsi="微软雅黑" w:hint="eastAsia"/>
            </w:rPr>
            <w:t>的具体要求，重点说明各个软件模块的功能，随后论述</w:t>
          </w:r>
          <w:r>
            <w:rPr>
              <w:rFonts w:ascii="微软雅黑" w:eastAsia="微软雅黑" w:hAnsi="微软雅黑" w:hint="eastAsia"/>
            </w:rPr>
            <w:lastRenderedPageBreak/>
            <w:t>每个功能模块可以选择的技术方案及其不同方案的优缺点对比，以供后续参考。</w:t>
          </w:r>
        </w:p>
      </w:sdtContent>
    </w:sdt>
    <w:p w14:paraId="41FFB435" w14:textId="77777777" w:rsidR="00573D81" w:rsidRPr="00583459" w:rsidRDefault="00573D81" w:rsidP="00573D81">
      <w:pPr>
        <w:pStyle w:val="2"/>
        <w:rPr>
          <w:rFonts w:ascii="微软雅黑" w:eastAsia="微软雅黑" w:hAnsi="微软雅黑"/>
        </w:rPr>
      </w:pPr>
      <w:bookmarkStart w:id="4" w:name="_Toc44599989"/>
      <w:r w:rsidRPr="00583459">
        <w:rPr>
          <w:rFonts w:ascii="微软雅黑" w:eastAsia="微软雅黑" w:hAnsi="微软雅黑" w:hint="eastAsia"/>
        </w:rPr>
        <w:t>1.4参考文档</w:t>
      </w:r>
      <w:bookmarkEnd w:id="4"/>
    </w:p>
    <w:p w14:paraId="09B12308" w14:textId="77777777" w:rsidR="00F55A18" w:rsidRPr="008A05FE" w:rsidRDefault="00E00B9F" w:rsidP="00F55A18">
      <w:pPr>
        <w:pStyle w:val="ac"/>
        <w:numPr>
          <w:ilvl w:val="0"/>
          <w:numId w:val="7"/>
        </w:numPr>
        <w:ind w:firstLineChars="0"/>
        <w:rPr>
          <w:rFonts w:ascii="微软雅黑" w:eastAsia="微软雅黑" w:hAnsi="微软雅黑"/>
        </w:rPr>
      </w:pPr>
      <w:hyperlink r:id="rId9" w:history="1">
        <w:r w:rsidR="00F55A18" w:rsidRPr="00D338FA">
          <w:rPr>
            <w:rStyle w:val="a9"/>
            <w:rFonts w:ascii="微软雅黑" w:eastAsia="微软雅黑" w:hAnsi="微软雅黑" w:hint="eastAsia"/>
          </w:rPr>
          <w:t>《</w:t>
        </w:r>
        <w:r w:rsidR="00F55A18" w:rsidRPr="00D338FA">
          <w:rPr>
            <w:rStyle w:val="a9"/>
            <w:rFonts w:ascii="微软雅黑" w:eastAsia="微软雅黑" w:hAnsi="微软雅黑"/>
          </w:rPr>
          <w:t>GB/T 8567-2006</w:t>
        </w:r>
        <w:r w:rsidR="00F55A18" w:rsidRPr="00D338FA">
          <w:rPr>
            <w:rStyle w:val="a9"/>
            <w:rFonts w:ascii="微软雅黑" w:eastAsia="微软雅黑" w:hAnsi="微软雅黑" w:hint="eastAsia"/>
          </w:rPr>
          <w:t>计算机软件文档编制规范》</w:t>
        </w:r>
      </w:hyperlink>
      <w:r w:rsidR="00F55A18">
        <w:rPr>
          <w:rFonts w:ascii="微软雅黑" w:eastAsia="微软雅黑" w:hAnsi="微软雅黑" w:hint="eastAsia"/>
        </w:rPr>
        <w:t>，国家标准</w:t>
      </w:r>
    </w:p>
    <w:p w14:paraId="5137766C" w14:textId="70D59278" w:rsidR="00573D81" w:rsidRPr="00B065F1" w:rsidRDefault="00E00B9F" w:rsidP="00B065F1">
      <w:pPr>
        <w:pStyle w:val="ac"/>
        <w:numPr>
          <w:ilvl w:val="0"/>
          <w:numId w:val="7"/>
        </w:numPr>
        <w:ind w:firstLineChars="0"/>
        <w:rPr>
          <w:rFonts w:ascii="微软雅黑" w:eastAsia="微软雅黑" w:hAnsi="微软雅黑"/>
        </w:rPr>
      </w:pPr>
      <w:hyperlink r:id="rId10" w:history="1">
        <w:r w:rsidR="00F55A18" w:rsidRPr="00D338FA">
          <w:rPr>
            <w:rStyle w:val="a9"/>
            <w:rFonts w:ascii="微软雅黑" w:eastAsia="微软雅黑" w:hAnsi="微软雅黑" w:hint="eastAsia"/>
          </w:rPr>
          <w:t>《</w:t>
        </w:r>
        <w:r w:rsidR="00B065F1" w:rsidRPr="00B065F1">
          <w:rPr>
            <w:rStyle w:val="a9"/>
            <w:rFonts w:ascii="微软雅黑" w:eastAsia="微软雅黑" w:hAnsi="微软雅黑" w:hint="eastAsia"/>
          </w:rPr>
          <w:t>SSM-ZTE-AndroidUI-FAR-1.0(E) 可行性分析报告</w:t>
        </w:r>
        <w:r w:rsidR="00F55A18" w:rsidRPr="00D338FA">
          <w:rPr>
            <w:rStyle w:val="a9"/>
            <w:rFonts w:ascii="微软雅黑" w:eastAsia="微软雅黑" w:hAnsi="微软雅黑" w:hint="eastAsia"/>
          </w:rPr>
          <w:t>》，</w:t>
        </w:r>
      </w:hyperlink>
      <w:r w:rsidR="00B065F1">
        <w:rPr>
          <w:rFonts w:ascii="微软雅黑" w:eastAsia="微软雅黑" w:hAnsi="微软雅黑" w:hint="eastAsia"/>
        </w:rPr>
        <w:t>软件工程文档写作课提供</w:t>
      </w:r>
      <w:r w:rsidR="00573D81" w:rsidRPr="00B065F1">
        <w:rPr>
          <w:rFonts w:ascii="微软雅黑" w:eastAsia="微软雅黑" w:hAnsi="微软雅黑"/>
        </w:rPr>
        <w:br w:type="page"/>
      </w:r>
    </w:p>
    <w:p w14:paraId="57C6F6E2" w14:textId="77777777" w:rsidR="00301729" w:rsidRPr="00583459" w:rsidRDefault="00301729" w:rsidP="00301729">
      <w:pPr>
        <w:pStyle w:val="1"/>
        <w:rPr>
          <w:rFonts w:ascii="微软雅黑" w:eastAsia="微软雅黑" w:hAnsi="微软雅黑"/>
        </w:rPr>
      </w:pPr>
      <w:bookmarkStart w:id="5" w:name="_Toc44599990"/>
      <w:r w:rsidRPr="00583459">
        <w:rPr>
          <w:rFonts w:ascii="微软雅黑" w:eastAsia="微软雅黑" w:hAnsi="微软雅黑" w:hint="eastAsia"/>
        </w:rPr>
        <w:lastRenderedPageBreak/>
        <w:t>2</w:t>
      </w:r>
      <w:r w:rsidR="00226EE4">
        <w:rPr>
          <w:rFonts w:ascii="微软雅黑" w:eastAsia="微软雅黑" w:hAnsi="微软雅黑" w:hint="eastAsia"/>
        </w:rPr>
        <w:t>项目详述</w:t>
      </w:r>
      <w:bookmarkEnd w:id="5"/>
    </w:p>
    <w:p w14:paraId="06FA314B" w14:textId="77777777" w:rsidR="00573D81" w:rsidRPr="00583459" w:rsidRDefault="00573D81" w:rsidP="00573D81">
      <w:pPr>
        <w:pStyle w:val="2"/>
        <w:rPr>
          <w:rFonts w:ascii="微软雅黑" w:eastAsia="微软雅黑" w:hAnsi="微软雅黑"/>
        </w:rPr>
      </w:pPr>
      <w:bookmarkStart w:id="6" w:name="_Toc44599991"/>
      <w:r w:rsidRPr="00583459">
        <w:rPr>
          <w:rFonts w:ascii="微软雅黑" w:eastAsia="微软雅黑" w:hAnsi="微软雅黑" w:hint="eastAsia"/>
        </w:rPr>
        <w:t>2.1</w:t>
      </w:r>
      <w:r w:rsidR="00226EE4">
        <w:rPr>
          <w:rFonts w:ascii="微软雅黑" w:eastAsia="微软雅黑" w:hAnsi="微软雅黑" w:hint="eastAsia"/>
        </w:rPr>
        <w:t>项目</w:t>
      </w:r>
      <w:r w:rsidR="00DF36BD">
        <w:rPr>
          <w:rFonts w:ascii="微软雅黑" w:eastAsia="微软雅黑" w:hAnsi="微软雅黑" w:hint="eastAsia"/>
        </w:rPr>
        <w:t>内容</w:t>
      </w:r>
      <w:bookmarkEnd w:id="6"/>
    </w:p>
    <w:p w14:paraId="4741C105" w14:textId="3D2C0550" w:rsidR="00573D81" w:rsidRPr="00583459" w:rsidRDefault="0012186B" w:rsidP="0085523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基于windows</w:t>
      </w:r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 w:hint="eastAsia"/>
        </w:rPr>
        <w:t>xp</w:t>
      </w:r>
      <w:proofErr w:type="spellEnd"/>
      <w:r>
        <w:rPr>
          <w:rFonts w:ascii="微软雅黑" w:eastAsia="微软雅黑" w:hAnsi="微软雅黑" w:hint="eastAsia"/>
        </w:rPr>
        <w:t>系统及以上版本，针对pc机制作的一款富有创造性</w:t>
      </w:r>
      <w:proofErr w:type="gramStart"/>
      <w:r>
        <w:rPr>
          <w:rFonts w:ascii="微软雅黑" w:eastAsia="微软雅黑" w:hAnsi="微软雅黑" w:hint="eastAsia"/>
        </w:rPr>
        <w:t>的博客软件</w:t>
      </w:r>
      <w:proofErr w:type="gramEnd"/>
      <w:r w:rsidRPr="008E6B81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不同的用户可以定做专属于自己的博客，供其他人浏览评论。</w:t>
      </w:r>
      <w:proofErr w:type="gramStart"/>
      <w:r>
        <w:rPr>
          <w:rFonts w:ascii="微软雅黑" w:eastAsia="微软雅黑" w:hAnsi="微软雅黑" w:hint="eastAsia"/>
        </w:rPr>
        <w:t>博客引入</w:t>
      </w:r>
      <w:proofErr w:type="gramEnd"/>
      <w:r>
        <w:rPr>
          <w:rFonts w:ascii="微软雅黑" w:eastAsia="微软雅黑" w:hAnsi="微软雅黑" w:hint="eastAsia"/>
        </w:rPr>
        <w:t>了附件功能，在编辑文章或更改头像等操作时不必依次操作，只需要引用附件便可完成操作。本软件还内置主题系统，可下载他人主题或自行制作，方便美观。</w:t>
      </w:r>
      <w:r w:rsidR="00847AEC" w:rsidRPr="00583459">
        <w:rPr>
          <w:rFonts w:ascii="微软雅黑" w:eastAsia="微软雅黑" w:hAnsi="微软雅黑"/>
        </w:rPr>
        <w:t xml:space="preserve"> </w:t>
      </w:r>
    </w:p>
    <w:p w14:paraId="4096AE30" w14:textId="77777777" w:rsidR="00226EE4" w:rsidRPr="00583459" w:rsidRDefault="00226EE4" w:rsidP="00FA75C0">
      <w:pPr>
        <w:pStyle w:val="2"/>
        <w:rPr>
          <w:rFonts w:ascii="微软雅黑" w:eastAsia="微软雅黑" w:hAnsi="微软雅黑"/>
        </w:rPr>
      </w:pPr>
      <w:bookmarkStart w:id="7" w:name="_Toc44599992"/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2项目要求</w:t>
      </w:r>
      <w:bookmarkEnd w:id="7"/>
    </w:p>
    <w:p w14:paraId="6FA54B50" w14:textId="77777777" w:rsidR="00573D81" w:rsidRPr="00583459" w:rsidRDefault="00573D81" w:rsidP="00573D81">
      <w:pPr>
        <w:pStyle w:val="3"/>
        <w:rPr>
          <w:rFonts w:ascii="微软雅黑" w:eastAsia="微软雅黑" w:hAnsi="微软雅黑"/>
        </w:rPr>
      </w:pPr>
      <w:bookmarkStart w:id="8" w:name="_Toc44599993"/>
      <w:r w:rsidRPr="00583459">
        <w:rPr>
          <w:rFonts w:ascii="微软雅黑" w:eastAsia="微软雅黑" w:hAnsi="微软雅黑" w:hint="eastAsia"/>
        </w:rPr>
        <w:t>2.</w:t>
      </w:r>
      <w:r w:rsidR="00226EE4"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.1</w:t>
      </w:r>
      <w:r w:rsidR="00226EE4">
        <w:rPr>
          <w:rFonts w:ascii="微软雅黑" w:eastAsia="微软雅黑" w:hAnsi="微软雅黑" w:hint="eastAsia"/>
        </w:rPr>
        <w:t>硬件配置</w:t>
      </w:r>
      <w:bookmarkEnd w:id="8"/>
    </w:p>
    <w:p w14:paraId="33474123" w14:textId="33D01517" w:rsidR="00DF36BD" w:rsidRPr="00DF36BD" w:rsidRDefault="00DF36BD" w:rsidP="00DF36BD">
      <w:pPr>
        <w:pStyle w:val="ac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DF36BD">
        <w:rPr>
          <w:rFonts w:ascii="微软雅黑" w:eastAsia="微软雅黑" w:hAnsi="微软雅黑" w:hint="eastAsia"/>
        </w:rPr>
        <w:t>运行</w:t>
      </w:r>
      <w:r w:rsidR="009C61D1">
        <w:rPr>
          <w:rFonts w:ascii="微软雅黑" w:eastAsia="微软雅黑" w:hAnsi="微软雅黑" w:hint="eastAsia"/>
        </w:rPr>
        <w:t>在</w:t>
      </w:r>
      <w:r w:rsidR="00A03371">
        <w:rPr>
          <w:rFonts w:ascii="微软雅黑" w:eastAsia="微软雅黑" w:hAnsi="微软雅黑" w:hint="eastAsia"/>
        </w:rPr>
        <w:t>windows</w:t>
      </w:r>
      <w:r w:rsidR="00A03371">
        <w:rPr>
          <w:rFonts w:ascii="微软雅黑" w:eastAsia="微软雅黑" w:hAnsi="微软雅黑"/>
        </w:rPr>
        <w:t xml:space="preserve"> </w:t>
      </w:r>
      <w:proofErr w:type="spellStart"/>
      <w:r w:rsidR="00A03371">
        <w:rPr>
          <w:rFonts w:ascii="微软雅黑" w:eastAsia="微软雅黑" w:hAnsi="微软雅黑" w:hint="eastAsia"/>
        </w:rPr>
        <w:t>xp</w:t>
      </w:r>
      <w:proofErr w:type="spellEnd"/>
      <w:r w:rsidR="00A03371">
        <w:rPr>
          <w:rFonts w:ascii="微软雅黑" w:eastAsia="微软雅黑" w:hAnsi="微软雅黑" w:hint="eastAsia"/>
        </w:rPr>
        <w:t>及以上的</w:t>
      </w:r>
      <w:r w:rsidR="009C61D1">
        <w:rPr>
          <w:rFonts w:ascii="微软雅黑" w:eastAsia="微软雅黑" w:hAnsi="微软雅黑" w:hint="eastAsia"/>
        </w:rPr>
        <w:t>系统</w:t>
      </w:r>
    </w:p>
    <w:p w14:paraId="4F9AA5F8" w14:textId="7093C421" w:rsidR="00DF36BD" w:rsidRPr="00DF36BD" w:rsidRDefault="00DF36BD" w:rsidP="00DF36BD">
      <w:pPr>
        <w:pStyle w:val="ac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采用</w:t>
      </w:r>
      <w:r w:rsidR="00347F11">
        <w:rPr>
          <w:rFonts w:ascii="微软雅黑" w:eastAsia="微软雅黑" w:hAnsi="微软雅黑" w:hint="eastAsia"/>
        </w:rPr>
        <w:t>鼠标及键盘</w:t>
      </w:r>
      <w:r>
        <w:rPr>
          <w:rFonts w:ascii="微软雅黑" w:eastAsia="微软雅黑" w:hAnsi="微软雅黑" w:hint="eastAsia"/>
        </w:rPr>
        <w:t>交互操作</w:t>
      </w:r>
    </w:p>
    <w:p w14:paraId="7ADDF527" w14:textId="0A760534" w:rsidR="00DF36BD" w:rsidRPr="00DF36BD" w:rsidRDefault="00DF36BD" w:rsidP="00DF36BD">
      <w:pPr>
        <w:pStyle w:val="ac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DF36BD">
        <w:rPr>
          <w:rFonts w:ascii="微软雅黑" w:eastAsia="微软雅黑" w:hAnsi="微软雅黑" w:hint="eastAsia"/>
        </w:rPr>
        <w:t>屏幕分辨率为</w:t>
      </w:r>
      <w:r w:rsidRPr="00DF36BD">
        <w:rPr>
          <w:rFonts w:ascii="微软雅黑" w:eastAsia="微软雅黑" w:hAnsi="微软雅黑"/>
        </w:rPr>
        <w:t>1280</w:t>
      </w:r>
      <w:r w:rsidRPr="00DF36BD">
        <w:rPr>
          <w:rFonts w:ascii="微软雅黑" w:eastAsia="微软雅黑" w:hAnsi="微软雅黑" w:hint="eastAsia"/>
        </w:rPr>
        <w:t>×</w:t>
      </w:r>
      <w:r w:rsidR="00347F11">
        <w:rPr>
          <w:rFonts w:ascii="微软雅黑" w:eastAsia="微软雅黑" w:hAnsi="微软雅黑" w:hint="eastAsia"/>
        </w:rPr>
        <w:t>1080</w:t>
      </w:r>
    </w:p>
    <w:p w14:paraId="3012E61C" w14:textId="7291F22F" w:rsidR="00DF36BD" w:rsidRPr="00DF36BD" w:rsidRDefault="00DF36BD" w:rsidP="00DF36BD">
      <w:pPr>
        <w:pStyle w:val="ac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DF36BD">
        <w:rPr>
          <w:rFonts w:ascii="微软雅黑" w:eastAsia="微软雅黑" w:hAnsi="微软雅黑" w:hint="eastAsia"/>
        </w:rPr>
        <w:t>屏幕尺寸为</w:t>
      </w:r>
      <w:r w:rsidR="00347F11">
        <w:rPr>
          <w:rFonts w:ascii="微软雅黑" w:eastAsia="微软雅黑" w:hAnsi="微软雅黑" w:hint="eastAsia"/>
        </w:rPr>
        <w:t>14</w:t>
      </w:r>
      <w:r w:rsidRPr="00DF36BD">
        <w:rPr>
          <w:rFonts w:ascii="微软雅黑" w:eastAsia="微软雅黑" w:hAnsi="微软雅黑" w:hint="eastAsia"/>
        </w:rPr>
        <w:t>寸～</w:t>
      </w:r>
      <w:r w:rsidR="00347F11">
        <w:rPr>
          <w:rFonts w:ascii="微软雅黑" w:eastAsia="微软雅黑" w:hAnsi="微软雅黑" w:hint="eastAsia"/>
        </w:rPr>
        <w:t>24</w:t>
      </w:r>
      <w:r w:rsidRPr="00DF36BD">
        <w:rPr>
          <w:rFonts w:ascii="微软雅黑" w:eastAsia="微软雅黑" w:hAnsi="微软雅黑" w:hint="eastAsia"/>
        </w:rPr>
        <w:t>寸</w:t>
      </w:r>
      <w:r>
        <w:rPr>
          <w:rFonts w:ascii="微软雅黑" w:eastAsia="微软雅黑" w:hAnsi="微软雅黑" w:hint="eastAsia"/>
        </w:rPr>
        <w:t>之间</w:t>
      </w:r>
    </w:p>
    <w:p w14:paraId="3C9E5ED1" w14:textId="77777777" w:rsidR="00226EE4" w:rsidRPr="00583459" w:rsidRDefault="00226EE4" w:rsidP="00FA75C0">
      <w:pPr>
        <w:pStyle w:val="3"/>
        <w:rPr>
          <w:rFonts w:ascii="微软雅黑" w:eastAsia="微软雅黑" w:hAnsi="微软雅黑"/>
        </w:rPr>
      </w:pPr>
      <w:bookmarkStart w:id="9" w:name="_Toc44599994"/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2软件功能</w:t>
      </w:r>
      <w:bookmarkEnd w:id="9"/>
    </w:p>
    <w:p w14:paraId="121A50E0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.1</w:t>
      </w:r>
      <w:r>
        <w:rPr>
          <w:rFonts w:ascii="微软雅黑" w:eastAsia="微软雅黑" w:hAnsi="微软雅黑" w:hint="eastAsia"/>
        </w:rPr>
        <w:t>功能1－安装和注册</w:t>
      </w:r>
    </w:p>
    <w:p w14:paraId="169D6B8F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将halo在电脑上配置完成后，按页面给出的提示填写资料，完成软件安装和用户注册。共三个页面，图1，图2和图3。</w:t>
      </w:r>
    </w:p>
    <w:p w14:paraId="3033F9AF" w14:textId="77777777" w:rsidR="00CF61D8" w:rsidRPr="006C4CEC" w:rsidRDefault="00CF61D8" w:rsidP="00CF61D8">
      <w:pPr>
        <w:pStyle w:val="ac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6C4CEC">
        <w:rPr>
          <w:rFonts w:ascii="微软雅黑" w:eastAsia="微软雅黑" w:hAnsi="微软雅黑" w:hint="eastAsia"/>
        </w:rPr>
        <w:t>填写博主信息：用户名，用户昵称，用户邮箱和用户密码。完成之后点击“下一步”。</w:t>
      </w:r>
    </w:p>
    <w:p w14:paraId="54FE72E8" w14:textId="77777777" w:rsidR="00CF61D8" w:rsidRPr="006C4CEC" w:rsidRDefault="00CF61D8" w:rsidP="00CF61D8">
      <w:pPr>
        <w:pStyle w:val="ac"/>
        <w:numPr>
          <w:ilvl w:val="0"/>
          <w:numId w:val="9"/>
        </w:numPr>
        <w:ind w:firstLineChars="0"/>
        <w:rPr>
          <w:rFonts w:ascii="微软雅黑" w:eastAsia="微软雅黑" w:hAnsi="微软雅黑"/>
          <w:szCs w:val="21"/>
        </w:rPr>
      </w:pPr>
      <w:proofErr w:type="gramStart"/>
      <w:r w:rsidRPr="006C4CEC">
        <w:rPr>
          <w:rFonts w:ascii="微软雅黑" w:eastAsia="微软雅黑" w:hAnsi="微软雅黑" w:hint="eastAsia"/>
          <w:szCs w:val="21"/>
        </w:rPr>
        <w:t>填写博客信息</w:t>
      </w:r>
      <w:proofErr w:type="gramEnd"/>
      <w:r w:rsidRPr="006C4CEC">
        <w:rPr>
          <w:rFonts w:ascii="微软雅黑" w:eastAsia="微软雅黑" w:hAnsi="微软雅黑" w:hint="eastAsia"/>
          <w:szCs w:val="21"/>
        </w:rPr>
        <w:t>：</w:t>
      </w:r>
      <w:proofErr w:type="gramStart"/>
      <w:r w:rsidRPr="006C4CEC">
        <w:rPr>
          <w:rFonts w:ascii="微软雅黑" w:eastAsia="微软雅黑" w:hAnsi="微软雅黑" w:hint="eastAsia"/>
          <w:szCs w:val="21"/>
        </w:rPr>
        <w:t>博客标题</w:t>
      </w:r>
      <w:proofErr w:type="gramEnd"/>
      <w:r w:rsidRPr="006C4CEC">
        <w:rPr>
          <w:rFonts w:ascii="微软雅黑" w:eastAsia="微软雅黑" w:hAnsi="微软雅黑" w:hint="eastAsia"/>
          <w:szCs w:val="21"/>
        </w:rPr>
        <w:t>。完成之后点击“下一步”。</w:t>
      </w:r>
    </w:p>
    <w:p w14:paraId="408B214C" w14:textId="77777777" w:rsidR="00CF61D8" w:rsidRPr="006C4CEC" w:rsidRDefault="00CF61D8" w:rsidP="00CF61D8">
      <w:pPr>
        <w:pStyle w:val="ac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6C4CEC">
        <w:rPr>
          <w:rFonts w:ascii="微软雅黑" w:eastAsia="微软雅黑" w:hAnsi="微软雅黑" w:hint="eastAsia"/>
        </w:rPr>
        <w:lastRenderedPageBreak/>
        <w:t>若有需要迁移的数据，</w:t>
      </w:r>
      <w:r>
        <w:rPr>
          <w:rFonts w:ascii="微软雅黑" w:eastAsia="微软雅黑" w:hAnsi="微软雅黑" w:hint="eastAsia"/>
        </w:rPr>
        <w:t>可以</w:t>
      </w:r>
      <w:r w:rsidRPr="006C4CEC">
        <w:rPr>
          <w:rFonts w:ascii="微软雅黑" w:eastAsia="微软雅黑" w:hAnsi="微软雅黑" w:hint="eastAsia"/>
        </w:rPr>
        <w:t>在此上传。若没有，点击“安装”，完成安装和注册。</w:t>
      </w:r>
    </w:p>
    <w:p w14:paraId="3489337B" w14:textId="77777777" w:rsidR="00CF61D8" w:rsidRDefault="00CF61D8" w:rsidP="00CF61D8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114300" distR="114300" wp14:anchorId="0B94B185" wp14:editId="626AF469">
            <wp:extent cx="5273040" cy="378650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CB7B" w14:textId="77777777" w:rsidR="00CF61D8" w:rsidRPr="005407EC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博主信息</w:t>
      </w:r>
    </w:p>
    <w:p w14:paraId="30F2E056" w14:textId="77777777" w:rsidR="00CF61D8" w:rsidRDefault="00CF61D8" w:rsidP="00CF61D8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114300" distR="114300" wp14:anchorId="3C2F49B8" wp14:editId="7D2BEF0F">
            <wp:extent cx="5271770" cy="2891790"/>
            <wp:effectExtent l="0" t="0" r="127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14FC" w14:textId="77777777" w:rsidR="00CF61D8" w:rsidRPr="005407EC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博客信息</w:t>
      </w:r>
    </w:p>
    <w:p w14:paraId="22530E45" w14:textId="77777777" w:rsidR="00CF61D8" w:rsidRDefault="00CF61D8" w:rsidP="00CF61D8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114300" distR="114300" wp14:anchorId="197EFCC6" wp14:editId="37B4082E">
            <wp:extent cx="5272405" cy="3679190"/>
            <wp:effectExtent l="0" t="0" r="63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3751" w14:textId="77777777" w:rsidR="00CF61D8" w:rsidRPr="005407EC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数据迁移</w:t>
      </w:r>
    </w:p>
    <w:p w14:paraId="17F21EDB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2功能2－登录</w:t>
      </w:r>
    </w:p>
    <w:p w14:paraId="3E9677C6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使用注册时填写的用户名和密码实现用户登录。</w:t>
      </w:r>
    </w:p>
    <w:p w14:paraId="2D7DB3F5" w14:textId="77777777" w:rsidR="00CF61D8" w:rsidRDefault="00CF61D8" w:rsidP="00CF61D8">
      <w:pPr>
        <w:ind w:firstLineChars="700" w:firstLine="1680"/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0AA94CC" wp14:editId="7B1AFF8B">
            <wp:extent cx="3303013" cy="3225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252" cy="323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8D5A" w14:textId="77777777" w:rsidR="00CF61D8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登录界面</w:t>
      </w:r>
    </w:p>
    <w:p w14:paraId="67D49D3E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登录完成后会跳转到首页。</w:t>
      </w:r>
    </w:p>
    <w:p w14:paraId="62A154C6" w14:textId="77777777" w:rsidR="00CF61D8" w:rsidRDefault="00CF61D8" w:rsidP="00CF61D8">
      <w:pPr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5CA627E" wp14:editId="5031644C">
            <wp:extent cx="5262880" cy="2629535"/>
            <wp:effectExtent l="0" t="0" r="1016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166E" w14:textId="77777777" w:rsidR="00CF61D8" w:rsidRPr="005120F8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halo首页</w:t>
      </w:r>
    </w:p>
    <w:p w14:paraId="02EF6663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3功能3－查看个人资料</w:t>
      </w:r>
    </w:p>
    <w:p w14:paraId="35379113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可以查看自己的各项信息，以及有关自己文章的各方面资料。</w:t>
      </w:r>
    </w:p>
    <w:p w14:paraId="2FC546B8" w14:textId="77777777" w:rsidR="00CF61D8" w:rsidRDefault="00CF61D8" w:rsidP="00CF61D8">
      <w:pPr>
        <w:pStyle w:val="ac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 w:rsidRPr="00BE5CCC">
        <w:rPr>
          <w:rFonts w:ascii="微软雅黑" w:eastAsia="微软雅黑" w:hAnsi="微软雅黑" w:hint="eastAsia"/>
        </w:rPr>
        <w:t>点击右上方头像，再点击“个人资料”。</w:t>
      </w:r>
    </w:p>
    <w:p w14:paraId="3E36CFE5" w14:textId="77777777" w:rsidR="00CF61D8" w:rsidRDefault="00CF61D8" w:rsidP="00CF61D8">
      <w:pPr>
        <w:pStyle w:val="ac"/>
        <w:ind w:left="780" w:firstLineChars="100" w:firstLine="240"/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1E1A05D" wp14:editId="17D1C0B7">
            <wp:extent cx="3838575" cy="1809750"/>
            <wp:effectExtent l="0" t="0" r="1905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4FDE" w14:textId="77777777" w:rsidR="00CF61D8" w:rsidRPr="0008538C" w:rsidRDefault="00CF61D8" w:rsidP="00CF61D8">
      <w:pPr>
        <w:pStyle w:val="ac"/>
        <w:ind w:left="780" w:firstLineChars="1600" w:firstLine="2880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头像</w:t>
      </w:r>
    </w:p>
    <w:p w14:paraId="3A4EE305" w14:textId="77777777" w:rsidR="00CF61D8" w:rsidRPr="00BE5CCC" w:rsidRDefault="00CF61D8" w:rsidP="00CF61D8">
      <w:pPr>
        <w:pStyle w:val="ac"/>
        <w:numPr>
          <w:ilvl w:val="0"/>
          <w:numId w:val="10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进入个人资料界面可查看个人的所有信息，包括有关自己文章的各方面资料。</w:t>
      </w:r>
    </w:p>
    <w:p w14:paraId="7F681BD1" w14:textId="77777777" w:rsidR="00CF61D8" w:rsidRDefault="00CF61D8" w:rsidP="00CF61D8">
      <w:pPr>
        <w:ind w:firstLineChars="200" w:firstLine="480"/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4DAF768" wp14:editId="3F524332">
            <wp:extent cx="5274310" cy="387032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1B6F" w14:textId="77777777" w:rsidR="00CF61D8" w:rsidRPr="005407EC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个人资料界面</w:t>
      </w:r>
    </w:p>
    <w:p w14:paraId="17294A91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5功能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hint="eastAsia"/>
        </w:rPr>
        <w:t>－修改头像</w:t>
      </w:r>
    </w:p>
    <w:p w14:paraId="261E5CF7" w14:textId="77777777" w:rsidR="00CF61D8" w:rsidRDefault="00CF61D8" w:rsidP="00CF61D8">
      <w:pPr>
        <w:ind w:firstLine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可以修改自己的头像图片</w:t>
      </w:r>
      <w:r w:rsidRPr="003616FD">
        <w:rPr>
          <w:rFonts w:ascii="微软雅黑" w:eastAsia="微软雅黑" w:hAnsi="微软雅黑" w:hint="eastAsia"/>
        </w:rPr>
        <w:t>。</w:t>
      </w:r>
    </w:p>
    <w:p w14:paraId="75E143B9" w14:textId="77777777" w:rsidR="00CF61D8" w:rsidRPr="00EB4B94" w:rsidRDefault="00CF61D8" w:rsidP="00CF61D8">
      <w:pPr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.</w:t>
      </w:r>
      <w:r w:rsidRPr="00EB4B94">
        <w:rPr>
          <w:rFonts w:ascii="微软雅黑" w:eastAsia="微软雅黑" w:hAnsi="微软雅黑" w:hint="eastAsia"/>
        </w:rPr>
        <w:t>在个人资料界面点击用户头像，如果已经上传了头像，可以点击头像进行更换。</w:t>
      </w:r>
      <w:r>
        <w:rPr>
          <w:rFonts w:ascii="微软雅黑" w:eastAsia="微软雅黑" w:hAnsi="微软雅黑" w:hint="eastAsia"/>
        </w:rPr>
        <w:t>选中图片点击后直接修改头像。最后点击保存。</w:t>
      </w:r>
      <w:r w:rsidRPr="00EB4B94">
        <w:rPr>
          <w:rFonts w:ascii="微软雅黑" w:eastAsia="微软雅黑" w:hAnsi="微软雅黑" w:hint="eastAsia"/>
        </w:rPr>
        <w:t>如果没有上传，可以点击“上传附件”从本地上传头像图片。</w:t>
      </w:r>
    </w:p>
    <w:p w14:paraId="5DF001CC" w14:textId="77777777" w:rsidR="00CF61D8" w:rsidRDefault="00CF61D8" w:rsidP="00CF61D8">
      <w:pPr>
        <w:ind w:left="360"/>
        <w:rPr>
          <w:rFonts w:ascii="微软雅黑" w:eastAsia="微软雅黑" w:hAnsi="微软雅黑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1E8BD04" wp14:editId="68A812D9">
            <wp:extent cx="5260340" cy="2568575"/>
            <wp:effectExtent l="0" t="0" r="1270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D709" w14:textId="77777777" w:rsidR="00CF61D8" w:rsidRPr="00B95F33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选择头像界面</w:t>
      </w:r>
    </w:p>
    <w:p w14:paraId="1F234BA3" w14:textId="77777777" w:rsidR="00CF61D8" w:rsidRPr="00EB4B94" w:rsidRDefault="00CF61D8" w:rsidP="00CF61D8">
      <w:pPr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拖入图片或者手动选择图片路径，完成</w:t>
      </w:r>
      <w:proofErr w:type="gramStart"/>
      <w:r>
        <w:rPr>
          <w:rFonts w:ascii="微软雅黑" w:eastAsia="微软雅黑" w:hAnsi="微软雅黑" w:hint="eastAsia"/>
        </w:rPr>
        <w:t>后图片</w:t>
      </w:r>
      <w:proofErr w:type="gramEnd"/>
      <w:r>
        <w:rPr>
          <w:rFonts w:ascii="微软雅黑" w:eastAsia="微软雅黑" w:hAnsi="微软雅黑" w:hint="eastAsia"/>
        </w:rPr>
        <w:t>出现在图右侧的选择框中，如果未能发现可以选择搜索。</w:t>
      </w:r>
    </w:p>
    <w:p w14:paraId="28197E1D" w14:textId="77777777" w:rsidR="00CF61D8" w:rsidRDefault="00CF61D8" w:rsidP="00CF61D8">
      <w:pPr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2E80B37" wp14:editId="6B030489">
            <wp:extent cx="5269230" cy="2078355"/>
            <wp:effectExtent l="0" t="0" r="381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E677" w14:textId="77777777" w:rsidR="00CF61D8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上传头像界面</w:t>
      </w:r>
    </w:p>
    <w:p w14:paraId="4B214B75" w14:textId="77777777" w:rsidR="00CF61D8" w:rsidRDefault="00CF61D8" w:rsidP="00CF61D8">
      <w:pPr>
        <w:ind w:firstLine="420"/>
        <w:rPr>
          <w:rFonts w:ascii="微软雅黑" w:eastAsia="微软雅黑" w:hAnsi="微软雅黑"/>
          <w:noProof/>
          <w:szCs w:val="21"/>
        </w:rPr>
      </w:pPr>
      <w:r w:rsidRPr="009C375C">
        <w:rPr>
          <w:rFonts w:ascii="微软雅黑" w:eastAsia="微软雅黑" w:hAnsi="微软雅黑" w:hint="eastAsia"/>
          <w:noProof/>
          <w:szCs w:val="21"/>
        </w:rPr>
        <w:t>3</w:t>
      </w:r>
      <w:r w:rsidRPr="009C375C">
        <w:rPr>
          <w:rFonts w:ascii="微软雅黑" w:eastAsia="微软雅黑" w:hAnsi="微软雅黑"/>
          <w:noProof/>
          <w:szCs w:val="21"/>
        </w:rPr>
        <w:t>.</w:t>
      </w:r>
      <w:r w:rsidRPr="009C375C">
        <w:rPr>
          <w:rFonts w:ascii="微软雅黑" w:eastAsia="微软雅黑" w:hAnsi="微软雅黑" w:hint="eastAsia"/>
          <w:noProof/>
          <w:szCs w:val="21"/>
        </w:rPr>
        <w:t>修改后如下图所示</w:t>
      </w:r>
    </w:p>
    <w:p w14:paraId="57589474" w14:textId="77777777" w:rsidR="00CF61D8" w:rsidRDefault="00CF61D8" w:rsidP="00CF61D8">
      <w:pPr>
        <w:ind w:firstLine="420"/>
        <w:rPr>
          <w:rFonts w:ascii="微软雅黑" w:eastAsia="微软雅黑" w:hAnsi="微软雅黑"/>
          <w:noProof/>
          <w:szCs w:val="21"/>
        </w:rPr>
      </w:pPr>
      <w:r>
        <w:rPr>
          <w:noProof/>
        </w:rPr>
        <w:lastRenderedPageBreak/>
        <w:drawing>
          <wp:inline distT="0" distB="0" distL="114300" distR="114300" wp14:anchorId="6DD1E784" wp14:editId="28AB9496">
            <wp:extent cx="5273040" cy="2503170"/>
            <wp:effectExtent l="0" t="0" r="0" b="1143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14E2" w14:textId="77777777" w:rsidR="00CF61D8" w:rsidRPr="009C375C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修改头像完成</w:t>
      </w:r>
    </w:p>
    <w:p w14:paraId="5AE20DC6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6功能</w:t>
      </w:r>
      <w:r>
        <w:rPr>
          <w:rFonts w:ascii="微软雅黑" w:eastAsia="微软雅黑" w:hAnsi="微软雅黑"/>
        </w:rPr>
        <w:t>5</w:t>
      </w:r>
      <w:r>
        <w:rPr>
          <w:rFonts w:ascii="微软雅黑" w:eastAsia="微软雅黑" w:hAnsi="微软雅黑" w:hint="eastAsia"/>
        </w:rPr>
        <w:t>－修改个人信息</w:t>
      </w:r>
    </w:p>
    <w:p w14:paraId="2D373F85" w14:textId="77777777" w:rsidR="00CF61D8" w:rsidRPr="003616FD" w:rsidRDefault="00CF61D8" w:rsidP="00CF61D8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在个人信息界面可以修改自己的个人信息</w:t>
      </w:r>
      <w:r w:rsidRPr="003616FD">
        <w:rPr>
          <w:rFonts w:ascii="微软雅黑" w:eastAsia="微软雅黑" w:hAnsi="微软雅黑" w:hint="eastAsia"/>
        </w:rPr>
        <w:t>。</w:t>
      </w:r>
    </w:p>
    <w:p w14:paraId="3B8C9BF2" w14:textId="77777777" w:rsidR="00CF61D8" w:rsidRPr="003616FD" w:rsidRDefault="00CF61D8" w:rsidP="00CF61D8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填写需要修改的个人信息，点击保存即可</w:t>
      </w:r>
    </w:p>
    <w:p w14:paraId="1C476975" w14:textId="77777777" w:rsidR="00CF61D8" w:rsidRPr="003616FD" w:rsidRDefault="00CF61D8" w:rsidP="00CF61D8">
      <w:pPr>
        <w:rPr>
          <w:rFonts w:ascii="微软雅黑" w:eastAsia="微软雅黑" w:hAnsi="微软雅黑"/>
        </w:rPr>
      </w:pPr>
      <w:r w:rsidRPr="003616FD">
        <w:rPr>
          <w:rFonts w:ascii="微软雅黑" w:eastAsia="微软雅黑" w:hAnsi="微软雅黑" w:hint="eastAsia"/>
        </w:rPr>
        <w:t xml:space="preserve">    </w:t>
      </w:r>
      <w:r>
        <w:rPr>
          <w:noProof/>
        </w:rPr>
        <w:drawing>
          <wp:inline distT="0" distB="0" distL="114300" distR="114300" wp14:anchorId="59700C0B" wp14:editId="3A8ADBC3">
            <wp:extent cx="4992002" cy="3981450"/>
            <wp:effectExtent l="0" t="0" r="0" b="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2871" cy="40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7F79" w14:textId="77777777" w:rsidR="00CF61D8" w:rsidRPr="00C63DBD" w:rsidRDefault="00CF61D8" w:rsidP="00CF61D8">
      <w:pPr>
        <w:ind w:firstLineChars="650" w:firstLine="1170"/>
        <w:rPr>
          <w:rFonts w:ascii="微软雅黑" w:eastAsia="微软雅黑" w:hAnsi="微软雅黑"/>
          <w:noProof/>
          <w:sz w:val="18"/>
          <w:szCs w:val="18"/>
        </w:rPr>
      </w:pPr>
      <w:r w:rsidRPr="003616FD">
        <w:rPr>
          <w:rFonts w:ascii="微软雅黑" w:eastAsia="微软雅黑" w:hAnsi="微软雅黑" w:hint="eastAsia"/>
          <w:noProof/>
          <w:sz w:val="18"/>
          <w:szCs w:val="18"/>
        </w:rPr>
        <w:t xml:space="preserve">    </w:t>
      </w:r>
      <w:r>
        <w:rPr>
          <w:rFonts w:ascii="微软雅黑" w:eastAsia="微软雅黑" w:hAnsi="微软雅黑"/>
          <w:noProof/>
          <w:sz w:val="18"/>
          <w:szCs w:val="18"/>
        </w:rPr>
        <w:t xml:space="preserve">                      </w:t>
      </w:r>
      <w:r>
        <w:rPr>
          <w:rFonts w:ascii="微软雅黑" w:eastAsia="微软雅黑" w:hAnsi="微软雅黑" w:hint="eastAsia"/>
          <w:noProof/>
          <w:sz w:val="18"/>
          <w:szCs w:val="18"/>
        </w:rPr>
        <w:t>个人资料修改界面</w:t>
      </w:r>
    </w:p>
    <w:p w14:paraId="3A183A38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lastRenderedPageBreak/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7功能</w:t>
      </w:r>
      <w:r>
        <w:rPr>
          <w:rFonts w:ascii="微软雅黑" w:eastAsia="微软雅黑" w:hAnsi="微软雅黑"/>
        </w:rPr>
        <w:t>6</w:t>
      </w:r>
      <w:r>
        <w:rPr>
          <w:rFonts w:ascii="微软雅黑" w:eastAsia="微软雅黑" w:hAnsi="微软雅黑" w:hint="eastAsia"/>
        </w:rPr>
        <w:t>－修改密码</w:t>
      </w:r>
    </w:p>
    <w:p w14:paraId="4E7E5A86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可以修改自己的用户密码。</w:t>
      </w:r>
    </w:p>
    <w:p w14:paraId="60639AE6" w14:textId="77777777" w:rsidR="00CF61D8" w:rsidRDefault="00CF61D8" w:rsidP="00CF61D8">
      <w:pPr>
        <w:rPr>
          <w:rFonts w:ascii="微软雅黑" w:eastAsia="微软雅黑" w:hAnsi="微软雅黑"/>
          <w:noProof/>
        </w:rPr>
      </w:pPr>
      <w:r>
        <w:rPr>
          <w:rFonts w:ascii="微软雅黑" w:eastAsia="微软雅黑" w:hAnsi="微软雅黑"/>
          <w:noProof/>
        </w:rPr>
        <w:t xml:space="preserve">    1.</w:t>
      </w:r>
      <w:r>
        <w:rPr>
          <w:rFonts w:ascii="微软雅黑" w:eastAsia="微软雅黑" w:hAnsi="微软雅黑" w:hint="eastAsia"/>
          <w:noProof/>
        </w:rPr>
        <w:t>点击个人资料下方的“密码”，进入密码修改界面。</w:t>
      </w:r>
    </w:p>
    <w:p w14:paraId="683A49B0" w14:textId="77777777" w:rsidR="00CF61D8" w:rsidRPr="00B95F33" w:rsidRDefault="00CF61D8" w:rsidP="00CF61D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   </w:t>
      </w: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C1D928A" wp14:editId="158BBC02">
            <wp:extent cx="5273040" cy="4422775"/>
            <wp:effectExtent l="0" t="0" r="0" b="1206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C081" w14:textId="77777777" w:rsidR="00CF61D8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密码修改界面</w:t>
      </w:r>
    </w:p>
    <w:p w14:paraId="1FCAC6FE" w14:textId="77777777" w:rsidR="00CF61D8" w:rsidRDefault="00CF61D8" w:rsidP="00CF61D8">
      <w:pPr>
        <w:ind w:firstLine="420"/>
        <w:rPr>
          <w:rFonts w:ascii="微软雅黑" w:eastAsia="微软雅黑" w:hAnsi="微软雅黑"/>
          <w:noProof/>
          <w:szCs w:val="21"/>
        </w:rPr>
      </w:pPr>
      <w:r w:rsidRPr="00B95F33">
        <w:rPr>
          <w:rFonts w:ascii="微软雅黑" w:eastAsia="微软雅黑" w:hAnsi="微软雅黑"/>
          <w:noProof/>
          <w:szCs w:val="21"/>
        </w:rPr>
        <w:t>2</w:t>
      </w:r>
      <w:r>
        <w:rPr>
          <w:rFonts w:ascii="微软雅黑" w:eastAsia="微软雅黑" w:hAnsi="微软雅黑" w:hint="eastAsia"/>
          <w:noProof/>
          <w:szCs w:val="21"/>
        </w:rPr>
        <w:t>．输入正确的原密码并确认正确的新密码，最后点击确认修改。</w:t>
      </w:r>
    </w:p>
    <w:p w14:paraId="4140C59B" w14:textId="77777777" w:rsidR="00CF61D8" w:rsidRDefault="00CF61D8" w:rsidP="00CF61D8">
      <w:pPr>
        <w:ind w:firstLine="420"/>
        <w:rPr>
          <w:rFonts w:ascii="微软雅黑" w:eastAsia="微软雅黑" w:hAnsi="微软雅黑"/>
          <w:noProof/>
          <w:szCs w:val="21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2CB86694" wp14:editId="39440B0A">
            <wp:extent cx="5271770" cy="3389630"/>
            <wp:effectExtent l="0" t="0" r="127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A226" w14:textId="77777777" w:rsidR="00CF61D8" w:rsidRPr="00B95F33" w:rsidRDefault="00CF61D8" w:rsidP="00CF61D8">
      <w:pPr>
        <w:ind w:firstLine="420"/>
        <w:jc w:val="center"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密码修改完成</w:t>
      </w:r>
    </w:p>
    <w:p w14:paraId="59FE79A6" w14:textId="77777777" w:rsidR="00CF61D8" w:rsidRPr="00583459" w:rsidRDefault="00CF61D8" w:rsidP="00CF61D8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8功能</w:t>
      </w:r>
      <w:r>
        <w:rPr>
          <w:rFonts w:ascii="微软雅黑" w:eastAsia="微软雅黑" w:hAnsi="微软雅黑"/>
        </w:rPr>
        <w:t>7</w:t>
      </w:r>
      <w:r>
        <w:rPr>
          <w:rFonts w:ascii="微软雅黑" w:eastAsia="微软雅黑" w:hAnsi="微软雅黑" w:hint="eastAsia"/>
        </w:rPr>
        <w:t>－退出登录</w:t>
      </w:r>
    </w:p>
    <w:p w14:paraId="128DBA3C" w14:textId="77777777" w:rsidR="00CF61D8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用户可以退出自己的账号登录。</w:t>
      </w:r>
    </w:p>
    <w:p w14:paraId="622E5CF9" w14:textId="77777777" w:rsidR="00CF61D8" w:rsidRPr="008A05F3" w:rsidRDefault="00CF61D8" w:rsidP="00CF61D8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在主界面点击右上方头像，弹出选项，选择退出登录就退出当前账号的登录并跳转到登录界面。</w:t>
      </w:r>
    </w:p>
    <w:p w14:paraId="27B199BF" w14:textId="77777777" w:rsidR="00CF61D8" w:rsidRPr="003616FD" w:rsidRDefault="00CF61D8" w:rsidP="00CF61D8">
      <w:pPr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02685F38" wp14:editId="79199FFD">
            <wp:extent cx="3124200" cy="156210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ED55" w14:textId="4C51A885" w:rsidR="00CF61D8" w:rsidRDefault="00CF61D8" w:rsidP="00CF61D8">
      <w:pPr>
        <w:pStyle w:val="4"/>
        <w:rPr>
          <w:rFonts w:ascii="微软雅黑" w:eastAsia="微软雅黑" w:hAnsi="微软雅黑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71B930A" wp14:editId="27E4C738">
            <wp:extent cx="4305300" cy="3743325"/>
            <wp:effectExtent l="0" t="0" r="762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34B1" w14:textId="684EFF81" w:rsidR="00E22742" w:rsidRPr="00583459" w:rsidRDefault="00E22742" w:rsidP="00E22742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8功能8－查看文章</w:t>
      </w:r>
    </w:p>
    <w:p w14:paraId="546F621F" w14:textId="77777777" w:rsidR="00E22742" w:rsidRDefault="00E22742" w:rsidP="00E22742">
      <w:pPr>
        <w:ind w:firstLine="420"/>
      </w:pPr>
      <w:r>
        <w:rPr>
          <w:rFonts w:hint="eastAsia"/>
        </w:rPr>
        <w:t>在首页的最近文章能看见近期的文章和已经发表了多少文章，点击文章标题跳转到文章内容。</w:t>
      </w:r>
    </w:p>
    <w:p w14:paraId="501414E7" w14:textId="77777777" w:rsidR="00E22742" w:rsidRDefault="00E22742" w:rsidP="00E22742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5B3A751" wp14:editId="28269323">
            <wp:extent cx="5266690" cy="3123565"/>
            <wp:effectExtent l="0" t="0" r="635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D35C" w14:textId="77777777" w:rsidR="00E22742" w:rsidRDefault="00E22742" w:rsidP="00E22742">
      <w:r>
        <w:rPr>
          <w:noProof/>
        </w:rPr>
        <w:lastRenderedPageBreak/>
        <w:drawing>
          <wp:inline distT="0" distB="0" distL="114300" distR="114300" wp14:anchorId="6AE76ED8" wp14:editId="4B943919">
            <wp:extent cx="5257800" cy="3566160"/>
            <wp:effectExtent l="0" t="0" r="0" b="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244" cy="357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4A6A" w14:textId="77777777" w:rsidR="00E22742" w:rsidRDefault="00E22742" w:rsidP="00E22742">
      <w:pPr>
        <w:ind w:firstLine="420"/>
      </w:pPr>
      <w:r>
        <w:rPr>
          <w:rFonts w:hint="eastAsia"/>
        </w:rPr>
        <w:t>点击导航栏文章，可查看所有的文章及该文章的相关信息，点击文章标题则跳转到相应文章。</w:t>
      </w:r>
    </w:p>
    <w:p w14:paraId="49EA7DC1" w14:textId="77777777" w:rsidR="00E22742" w:rsidRDefault="00E22742" w:rsidP="00E22742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05F4BD4" wp14:editId="32ECAC07">
            <wp:extent cx="5260975" cy="1829435"/>
            <wp:effectExtent l="0" t="0" r="12065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2643" w14:textId="271C3BBD" w:rsidR="00E22742" w:rsidRDefault="00E22742" w:rsidP="00E22742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C90623C" wp14:editId="0A155B89">
            <wp:extent cx="5264150" cy="2642235"/>
            <wp:effectExtent l="0" t="0" r="889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F86C" w14:textId="0D39FA8D" w:rsidR="00E22742" w:rsidRDefault="00E22742" w:rsidP="00E22742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lastRenderedPageBreak/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9功能9－编写文章</w:t>
      </w:r>
    </w:p>
    <w:p w14:paraId="32544EF3" w14:textId="77777777" w:rsidR="00671DE4" w:rsidRDefault="00671DE4" w:rsidP="00671DE4">
      <w:pPr>
        <w:ind w:firstLine="420"/>
      </w:pPr>
      <w:r>
        <w:rPr>
          <w:rFonts w:hint="eastAsia"/>
        </w:rPr>
        <w:t>在首页点击“文章”——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“所有文章”——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>“</w:t>
      </w:r>
      <w:r>
        <w:rPr>
          <w:rFonts w:hint="eastAsia"/>
        </w:rPr>
        <w:t>+</w:t>
      </w:r>
      <w:r>
        <w:rPr>
          <w:rFonts w:hint="eastAsia"/>
        </w:rPr>
        <w:t>写文章”，进入文章编辑内容。</w:t>
      </w:r>
    </w:p>
    <w:p w14:paraId="6765953E" w14:textId="77777777" w:rsidR="00671DE4" w:rsidRDefault="00671DE4" w:rsidP="00671DE4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5D1A86F" wp14:editId="47377A93">
            <wp:extent cx="5264150" cy="3127375"/>
            <wp:effectExtent l="0" t="0" r="8890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6AFA" w14:textId="2378C2D0" w:rsidR="00671DE4" w:rsidRDefault="00671DE4" w:rsidP="00671DE4">
      <w:r>
        <w:tab/>
      </w:r>
      <w:r>
        <w:rPr>
          <w:rFonts w:hint="eastAsia"/>
        </w:rPr>
        <w:t>点击右下方附件库，可以添加图片</w:t>
      </w:r>
    </w:p>
    <w:p w14:paraId="19E3D18A" w14:textId="77777777" w:rsidR="00671DE4" w:rsidRDefault="00671DE4" w:rsidP="00671DE4">
      <w:r>
        <w:rPr>
          <w:noProof/>
        </w:rPr>
        <w:drawing>
          <wp:inline distT="0" distB="0" distL="114300" distR="114300" wp14:anchorId="3666217C" wp14:editId="071F61D9">
            <wp:extent cx="5269230" cy="2536190"/>
            <wp:effectExtent l="0" t="0" r="3810" b="8890"/>
            <wp:docPr id="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5101" w14:textId="6AD66D1E" w:rsidR="00671DE4" w:rsidRDefault="00671DE4" w:rsidP="00671DE4">
      <w:r>
        <w:tab/>
      </w:r>
      <w:r>
        <w:rPr>
          <w:rFonts w:hint="eastAsia"/>
        </w:rPr>
        <w:t>编辑过程中可以点击右下角预览，预览文章发布之后的样式。</w:t>
      </w:r>
    </w:p>
    <w:p w14:paraId="5F328434" w14:textId="77777777" w:rsidR="00671DE4" w:rsidRDefault="00671DE4" w:rsidP="00671DE4">
      <w:r>
        <w:rPr>
          <w:noProof/>
        </w:rPr>
        <w:lastRenderedPageBreak/>
        <w:drawing>
          <wp:inline distT="0" distB="0" distL="114300" distR="114300" wp14:anchorId="59F98677" wp14:editId="54A86BC1">
            <wp:extent cx="5264150" cy="2507615"/>
            <wp:effectExtent l="0" t="0" r="8890" b="6985"/>
            <wp:docPr id="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ADDC" w14:textId="0A09B294" w:rsidR="00671DE4" w:rsidRDefault="00671DE4" w:rsidP="00671DE4">
      <w:pPr>
        <w:ind w:firstLine="420"/>
      </w:pPr>
      <w:r>
        <w:rPr>
          <w:rFonts w:hint="eastAsia"/>
        </w:rPr>
        <w:t>编辑完成后在右下角选择发布。右侧弹出如图选项，填写完毕则可发布。</w:t>
      </w:r>
    </w:p>
    <w:p w14:paraId="0B48AB24" w14:textId="77777777" w:rsidR="00671DE4" w:rsidRDefault="00671DE4" w:rsidP="00671DE4">
      <w:pPr>
        <w:ind w:firstLineChars="1000" w:firstLine="2400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C3AB3DD" wp14:editId="5312FC93">
            <wp:extent cx="2327564" cy="2888307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8364" cy="293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2BDD" w14:textId="77777777" w:rsidR="00671DE4" w:rsidRDefault="00671DE4" w:rsidP="00671DE4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A7084B2" wp14:editId="699F6CB7">
            <wp:extent cx="5269230" cy="1137920"/>
            <wp:effectExtent l="0" t="0" r="381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A8E0" w14:textId="77777777" w:rsidR="00671DE4" w:rsidRPr="00671DE4" w:rsidRDefault="00671DE4" w:rsidP="00671DE4"/>
    <w:p w14:paraId="200D3B87" w14:textId="5A31E0B9" w:rsidR="00E22742" w:rsidRDefault="00E22742" w:rsidP="00E22742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10功能10－修改文章</w:t>
      </w:r>
    </w:p>
    <w:p w14:paraId="4614F7C4" w14:textId="77777777" w:rsidR="00B032E0" w:rsidRDefault="00B032E0" w:rsidP="00B032E0">
      <w:pPr>
        <w:ind w:firstLine="420"/>
      </w:pPr>
      <w:r>
        <w:rPr>
          <w:rFonts w:hint="eastAsia"/>
        </w:rPr>
        <w:t>在“所有文章”界面，点击想要修改的文章后面的“编辑”按钮，则进入文章编辑界面进行修改，点击设置则修改文章的各项设置。</w:t>
      </w:r>
    </w:p>
    <w:p w14:paraId="2D720307" w14:textId="77777777" w:rsidR="00B032E0" w:rsidRDefault="00B032E0" w:rsidP="00B032E0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7B102A5" wp14:editId="7CBF405D">
            <wp:extent cx="5264150" cy="292735"/>
            <wp:effectExtent l="0" t="0" r="8890" b="1206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0D45" w14:textId="5A0C8CAC" w:rsidR="00B032E0" w:rsidRPr="00B032E0" w:rsidRDefault="00B032E0" w:rsidP="00B032E0">
      <w:r>
        <w:rPr>
          <w:noProof/>
        </w:rPr>
        <w:lastRenderedPageBreak/>
        <w:drawing>
          <wp:inline distT="0" distB="0" distL="114300" distR="114300" wp14:anchorId="50153A7A" wp14:editId="59713C8D">
            <wp:extent cx="5262245" cy="2478405"/>
            <wp:effectExtent l="0" t="0" r="10795" b="5715"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2D9C" w14:textId="0AC86B69" w:rsidR="00E22742" w:rsidRDefault="00E22742" w:rsidP="00E22742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11功能11－删除文章</w:t>
      </w:r>
    </w:p>
    <w:p w14:paraId="1136AAC4" w14:textId="77777777" w:rsidR="002A4A2E" w:rsidRDefault="002A4A2E" w:rsidP="002A4A2E">
      <w:r>
        <w:rPr>
          <w:rFonts w:hint="eastAsia"/>
        </w:rPr>
        <w:t>在“所有文章”界面，点击想要修改的文章后面的“回收站”按钮。</w:t>
      </w:r>
    </w:p>
    <w:p w14:paraId="7941D7D3" w14:textId="77777777" w:rsidR="002A4A2E" w:rsidRDefault="002A4A2E" w:rsidP="002A4A2E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02CF060E" wp14:editId="5B280400">
            <wp:extent cx="5264150" cy="292735"/>
            <wp:effectExtent l="0" t="0" r="8890" b="1206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A373" w14:textId="77777777" w:rsidR="002A4A2E" w:rsidRDefault="002A4A2E" w:rsidP="002A4A2E">
      <w:r>
        <w:tab/>
      </w:r>
      <w:r>
        <w:tab/>
      </w:r>
      <w:r>
        <w:rPr>
          <w:rFonts w:hint="eastAsia"/>
        </w:rPr>
        <w:t>点击“确定”将文章移入回收站。</w:t>
      </w:r>
    </w:p>
    <w:p w14:paraId="4FE85EE6" w14:textId="77777777" w:rsidR="002A4A2E" w:rsidRDefault="002A4A2E" w:rsidP="002A4A2E">
      <w:pPr>
        <w:ind w:firstLineChars="200" w:firstLine="480"/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292E67B1" wp14:editId="744CCD29">
            <wp:extent cx="4882448" cy="2105891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7266" cy="214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7B98" w14:textId="77777777" w:rsidR="002A4A2E" w:rsidRDefault="002A4A2E" w:rsidP="002A4A2E">
      <w:r>
        <w:tab/>
      </w:r>
      <w:r>
        <w:tab/>
      </w:r>
      <w:r>
        <w:rPr>
          <w:rFonts w:hint="eastAsia"/>
        </w:rPr>
        <w:t>点击还原恢复文章，点击删除永久删除文章。</w:t>
      </w:r>
    </w:p>
    <w:p w14:paraId="45CD5643" w14:textId="4A2FD402" w:rsidR="002A4A2E" w:rsidRPr="002A4A2E" w:rsidRDefault="002A4A2E" w:rsidP="002A4A2E">
      <w:r>
        <w:rPr>
          <w:noProof/>
        </w:rPr>
        <w:drawing>
          <wp:inline distT="0" distB="0" distL="114300" distR="114300" wp14:anchorId="41679242" wp14:editId="3D62CB43">
            <wp:extent cx="5318113" cy="1911928"/>
            <wp:effectExtent l="0" t="0" r="0" b="0"/>
            <wp:docPr id="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2427" cy="195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84BD2" w14:textId="52C17DBC" w:rsidR="00E22742" w:rsidRPr="00583459" w:rsidRDefault="00E22742" w:rsidP="00E22742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lastRenderedPageBreak/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12功能12－查询文章</w:t>
      </w:r>
    </w:p>
    <w:p w14:paraId="2F19C87C" w14:textId="77777777" w:rsidR="00DC5040" w:rsidRDefault="00DC5040" w:rsidP="00DC5040">
      <w:pPr>
        <w:ind w:firstLine="420"/>
      </w:pPr>
      <w:r>
        <w:rPr>
          <w:rFonts w:hint="eastAsia"/>
        </w:rPr>
        <w:t>根据关键词，文章状态，分类来查询特定的文章。</w:t>
      </w:r>
    </w:p>
    <w:p w14:paraId="73BAD6D2" w14:textId="1144F59D" w:rsidR="00E22742" w:rsidRDefault="00DC5040" w:rsidP="00DC5040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C2CF020" wp14:editId="4304EEB7">
            <wp:extent cx="5265420" cy="628650"/>
            <wp:effectExtent l="0" t="0" r="7620" b="1143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3F9D" w14:textId="56482D1F" w:rsidR="00624323" w:rsidRPr="00583459" w:rsidRDefault="00624323" w:rsidP="00624323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13功能13－查看评论</w:t>
      </w:r>
    </w:p>
    <w:p w14:paraId="790FAD9E" w14:textId="77777777" w:rsidR="00624323" w:rsidRDefault="00624323" w:rsidP="00624323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查看已发表文章的评论。</w:t>
      </w:r>
    </w:p>
    <w:p w14:paraId="69848D91" w14:textId="77777777" w:rsidR="00624323" w:rsidRDefault="00624323" w:rsidP="00624323">
      <w:pPr>
        <w:ind w:left="420" w:firstLine="420"/>
        <w:rPr>
          <w:rFonts w:asciiTheme="minorEastAsia" w:hAnsiTheme="minorEastAsia" w:cstheme="minorEastAsia"/>
          <w:sz w:val="24"/>
        </w:rPr>
      </w:pPr>
    </w:p>
    <w:p w14:paraId="1D37E798" w14:textId="77777777" w:rsidR="00624323" w:rsidRDefault="00624323" w:rsidP="00624323">
      <w:pPr>
        <w:ind w:firstLine="420"/>
        <w:rPr>
          <w:rFonts w:ascii="宋体" w:eastAsia="宋体" w:hAnsi="宋体" w:cs="宋体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①</w:t>
      </w:r>
      <w:r>
        <w:rPr>
          <w:rFonts w:ascii="宋体" w:eastAsia="宋体" w:hAnsi="宋体" w:cs="宋体" w:hint="eastAsia"/>
          <w:sz w:val="24"/>
          <w:szCs w:val="24"/>
        </w:rPr>
        <w:t>在导航栏点击评论，查看评论列表</w:t>
      </w:r>
    </w:p>
    <w:p w14:paraId="04BC65A0" w14:textId="77777777" w:rsidR="00624323" w:rsidRDefault="00624323" w:rsidP="00624323">
      <w:pPr>
        <w:ind w:left="420" w:firstLine="420"/>
        <w:rPr>
          <w:rFonts w:ascii="宋体" w:eastAsia="宋体" w:hAnsi="宋体" w:cs="宋体"/>
          <w:sz w:val="24"/>
        </w:rPr>
      </w:pPr>
    </w:p>
    <w:p w14:paraId="1D8F4255" w14:textId="4878CECE" w:rsidR="00624323" w:rsidRDefault="00624323" w:rsidP="00624323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05C65BF" wp14:editId="43B7F7E0">
            <wp:extent cx="5273675" cy="1919605"/>
            <wp:effectExtent l="0" t="0" r="14605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B2D7" w14:textId="376A542C" w:rsidR="00395363" w:rsidRDefault="00395363" w:rsidP="00395363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14功能14－发布评论与删除评论</w:t>
      </w:r>
    </w:p>
    <w:p w14:paraId="000A0DC8" w14:textId="77777777" w:rsidR="00916381" w:rsidRDefault="00916381" w:rsidP="00916381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审核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未发布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的评论，审核通过则正式发布。未通过则可以删除。在回收站中可以还原已经删除的评论，或者将评论永久删除。</w:t>
      </w:r>
    </w:p>
    <w:p w14:paraId="1CBF5699" w14:textId="77777777" w:rsidR="00916381" w:rsidRDefault="00916381" w:rsidP="00916381">
      <w:pPr>
        <w:ind w:left="420" w:firstLine="420"/>
        <w:rPr>
          <w:rFonts w:asciiTheme="minorEastAsia" w:hAnsiTheme="minorEastAsia" w:cstheme="minorEastAsia"/>
          <w:sz w:val="24"/>
        </w:rPr>
      </w:pPr>
    </w:p>
    <w:p w14:paraId="42C6DD6B" w14:textId="5F22344A" w:rsidR="00916381" w:rsidRDefault="00916381" w:rsidP="00916381">
      <w:pPr>
        <w:ind w:firstLine="420"/>
        <w:rPr>
          <w:rFonts w:ascii="宋体" w:eastAsia="宋体" w:hAnsi="宋体" w:cs="宋体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①</w:t>
      </w:r>
      <w:r>
        <w:rPr>
          <w:rFonts w:ascii="宋体" w:eastAsia="宋体" w:hAnsi="宋体" w:cs="宋体" w:hint="eastAsia"/>
          <w:sz w:val="24"/>
          <w:szCs w:val="24"/>
        </w:rPr>
        <w:t>在导航栏点击评论，查看评论列表。点击通过则评论发布，点击回收站则将评论移入回收站。</w:t>
      </w:r>
    </w:p>
    <w:p w14:paraId="5FB57FD7" w14:textId="33A86B1E" w:rsidR="00916381" w:rsidRDefault="00916381" w:rsidP="0091638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5CEB32E5" wp14:editId="460C75ED">
            <wp:extent cx="5273675" cy="1919605"/>
            <wp:effectExtent l="0" t="0" r="14605" b="63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57F7" w14:textId="50B46EA5" w:rsidR="00916381" w:rsidRDefault="00916381" w:rsidP="00916381">
      <w:pPr>
        <w:ind w:left="42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714CCCD" wp14:editId="2401CE29">
            <wp:extent cx="4048125" cy="1466850"/>
            <wp:effectExtent l="0" t="0" r="5715" b="1143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C90C" w14:textId="35059EC3" w:rsidR="00916381" w:rsidRPr="00916381" w:rsidRDefault="00916381" w:rsidP="00916381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②处于回收站的评论，点击还原则恢复，点击删除则永久清除。</w:t>
      </w:r>
    </w:p>
    <w:p w14:paraId="1684A4B9" w14:textId="06A05A4A" w:rsidR="00916381" w:rsidRDefault="00916381" w:rsidP="0091638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744EADC5" wp14:editId="096D4539">
            <wp:extent cx="5264150" cy="720725"/>
            <wp:effectExtent l="0" t="0" r="8890" b="1079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D343" w14:textId="4ED2C36F" w:rsidR="00916381" w:rsidRDefault="00916381" w:rsidP="00916381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③通过审核的评论可以在文章内看见。</w:t>
      </w:r>
    </w:p>
    <w:p w14:paraId="2EE78A86" w14:textId="0314C4E9" w:rsidR="00916381" w:rsidRDefault="00916381" w:rsidP="0091638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005497D" wp14:editId="25E11994">
            <wp:extent cx="5264150" cy="926465"/>
            <wp:effectExtent l="0" t="0" r="8890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50B6" w14:textId="3E3CE548" w:rsidR="00916381" w:rsidRDefault="00916381" w:rsidP="00916381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④可以直接在评论界面回复评论。在文章内回复也可以。</w:t>
      </w:r>
    </w:p>
    <w:p w14:paraId="052BE558" w14:textId="4134D24C" w:rsidR="00916381" w:rsidRPr="00916381" w:rsidRDefault="00916381" w:rsidP="0091638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79EFC16" wp14:editId="3939B01C">
            <wp:extent cx="5269230" cy="3583940"/>
            <wp:effectExtent l="0" t="0" r="3810" b="1270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8CCA" w14:textId="6C72FD6D" w:rsidR="003724A6" w:rsidRDefault="003724A6" w:rsidP="0079709E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15功能15－撰写评论</w:t>
      </w:r>
    </w:p>
    <w:p w14:paraId="5A837995" w14:textId="57CFF73E" w:rsidR="0079709E" w:rsidRDefault="0079709E" w:rsidP="0079709E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为一篇文章撰写评论</w:t>
      </w:r>
    </w:p>
    <w:p w14:paraId="17841DC9" w14:textId="604CF3F7" w:rsidR="0079709E" w:rsidRPr="0079709E" w:rsidRDefault="0079709E" w:rsidP="0079709E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lastRenderedPageBreak/>
        <w:t>①进入文章界面后，点击下方的“撰写评论”，则可以进行评论撰写界面</w:t>
      </w:r>
    </w:p>
    <w:p w14:paraId="7BB8495F" w14:textId="033840E5" w:rsidR="0079709E" w:rsidRDefault="0079709E" w:rsidP="0079709E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8C8AD8F" wp14:editId="65B70D61">
            <wp:extent cx="5271770" cy="2554605"/>
            <wp:effectExtent l="0" t="0" r="1270" b="571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4EAF" w14:textId="201E55D4" w:rsidR="0079709E" w:rsidRDefault="0079709E" w:rsidP="0079709E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②弹出窗口，填写完毕则等待博主审核，通过后可见。</w:t>
      </w:r>
    </w:p>
    <w:p w14:paraId="39DEF8F7" w14:textId="1CAC4B12" w:rsidR="0079709E" w:rsidRPr="0079709E" w:rsidRDefault="0079709E" w:rsidP="0079709E"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A89388D" wp14:editId="3D4B4BCB">
            <wp:extent cx="5267960" cy="1996440"/>
            <wp:effectExtent l="0" t="0" r="508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1EB1" w14:textId="77777777" w:rsidR="005F7AD9" w:rsidRDefault="003724A6" w:rsidP="005F7AD9">
      <w:pPr>
        <w:pStyle w:val="4"/>
        <w:rPr>
          <w:rFonts w:ascii="微软雅黑" w:eastAsia="微软雅黑" w:hAnsi="微软雅黑"/>
        </w:rPr>
      </w:pPr>
      <w:r w:rsidRPr="00583459">
        <w:rPr>
          <w:rFonts w:ascii="微软雅黑" w:eastAsia="微软雅黑" w:hAnsi="微软雅黑" w:hint="eastAsia"/>
        </w:rPr>
        <w:t>2.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 w:hint="eastAsia"/>
        </w:rPr>
        <w:t>16功能16－其他功能</w:t>
      </w:r>
    </w:p>
    <w:p w14:paraId="28FDF6C9" w14:textId="44F061CB" w:rsidR="005F7AD9" w:rsidRDefault="005F7AD9" w:rsidP="005F7AD9">
      <w:pPr>
        <w:pStyle w:val="4"/>
        <w:ind w:firstLine="42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1、附件</w:t>
      </w:r>
    </w:p>
    <w:p w14:paraId="71B31799" w14:textId="31F13CEF" w:rsidR="005F7AD9" w:rsidRPr="005F7AD9" w:rsidRDefault="005F7AD9" w:rsidP="005F7AD9">
      <w:pPr>
        <w:pStyle w:val="4"/>
        <w:ind w:left="420" w:firstLine="420"/>
        <w:rPr>
          <w:rFonts w:asciiTheme="minorEastAsia" w:hAnsiTheme="minorEastAsia" w:cstheme="minorEastAsia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管理并且使用附件</w:t>
      </w:r>
    </w:p>
    <w:p w14:paraId="4399D5AD" w14:textId="0EBB7458" w:rsidR="005F7AD9" w:rsidRPr="005F7AD9" w:rsidRDefault="005F7AD9" w:rsidP="005F7AD9">
      <w:pPr>
        <w:ind w:left="420" w:firstLine="420"/>
        <w:rPr>
          <w:rFonts w:ascii="宋体" w:eastAsia="宋体" w:hAnsi="宋体" w:cs="宋体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①</w:t>
      </w:r>
      <w:r>
        <w:rPr>
          <w:rFonts w:ascii="宋体" w:eastAsia="宋体" w:hAnsi="宋体" w:cs="宋体" w:hint="eastAsia"/>
          <w:sz w:val="24"/>
          <w:szCs w:val="24"/>
        </w:rPr>
        <w:t>点击导航栏附件，查看并管理所有附件。在编辑文章和更改头像时，可以直接引用附件内的内容。</w:t>
      </w:r>
    </w:p>
    <w:p w14:paraId="49EF8504" w14:textId="486B0D70" w:rsidR="005F7AD9" w:rsidRDefault="005F7AD9" w:rsidP="005F7AD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1FB97769" wp14:editId="2926A8C0">
            <wp:extent cx="5265420" cy="2122170"/>
            <wp:effectExtent l="0" t="0" r="7620" b="1143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04BB" w14:textId="4DEF67BD" w:rsidR="005F7AD9" w:rsidRPr="005F7AD9" w:rsidRDefault="005F7AD9" w:rsidP="005F7AD9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②点击上传弹出上传附件窗口，按提升操作即可上传附件。</w:t>
      </w:r>
    </w:p>
    <w:p w14:paraId="1736463B" w14:textId="746BA6A2" w:rsidR="005F7AD9" w:rsidRDefault="005F7AD9" w:rsidP="005F7AD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4B248AAB" wp14:editId="53E88F72">
            <wp:extent cx="5273040" cy="2136775"/>
            <wp:effectExtent l="0" t="0" r="0" b="1206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19C0" w14:textId="60E4810C" w:rsidR="005F7AD9" w:rsidRPr="005F7AD9" w:rsidRDefault="005F7AD9" w:rsidP="005F7AD9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  <w:szCs w:val="24"/>
        </w:rPr>
        <w:t>③可以按照限制条件查询想要查找的附件。</w:t>
      </w:r>
    </w:p>
    <w:p w14:paraId="67B1EE6C" w14:textId="5B7E5CAA" w:rsidR="005F7AD9" w:rsidRDefault="005F7AD9" w:rsidP="005F7AD9">
      <w:pPr>
        <w:ind w:left="480" w:hangingChars="200" w:hanging="480"/>
        <w:rPr>
          <w:rFonts w:asciiTheme="minorEastAsia" w:hAnsiTheme="minorEastAsia" w:cstheme="minor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1BD3F3A4" wp14:editId="2D368B48">
            <wp:extent cx="5265420" cy="588645"/>
            <wp:effectExtent l="0" t="0" r="7620" b="571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904">
        <w:rPr>
          <w:rFonts w:asciiTheme="minorEastAsia" w:hAnsiTheme="minorEastAsia" w:cstheme="minorEastAsia" w:hint="eastAsia"/>
          <w:sz w:val="24"/>
          <w:szCs w:val="24"/>
        </w:rPr>
        <w:t>2、外观设置</w:t>
      </w:r>
    </w:p>
    <w:p w14:paraId="1E7E2084" w14:textId="70C1A975" w:rsidR="005F7AD9" w:rsidRDefault="005F7AD9" w:rsidP="003734C0">
      <w:pPr>
        <w:ind w:left="420"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为halo更换一个全新的外观。</w:t>
      </w:r>
    </w:p>
    <w:p w14:paraId="67B220BF" w14:textId="77777777" w:rsidR="005F7AD9" w:rsidRDefault="005F7AD9" w:rsidP="003734C0">
      <w:pPr>
        <w:ind w:left="420"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①在首页点击“…”——“外观”，出现三个界面</w:t>
      </w:r>
    </w:p>
    <w:p w14:paraId="379F3374" w14:textId="77777777" w:rsidR="005F7AD9" w:rsidRDefault="005F7AD9" w:rsidP="005F7AD9">
      <w:pPr>
        <w:ind w:firstLine="420"/>
        <w:rPr>
          <w:rFonts w:asciiTheme="minorEastAsia" w:hAnsiTheme="minorEastAsia" w:cstheme="minorEastAsia"/>
          <w:sz w:val="24"/>
        </w:rPr>
      </w:pPr>
    </w:p>
    <w:p w14:paraId="2FE9F325" w14:textId="508ED235" w:rsidR="005F7AD9" w:rsidRDefault="005F7AD9" w:rsidP="003734C0">
      <w:r>
        <w:rPr>
          <w:noProof/>
        </w:rPr>
        <w:drawing>
          <wp:inline distT="0" distB="0" distL="114300" distR="114300" wp14:anchorId="208A258C" wp14:editId="6ECF1DE9">
            <wp:extent cx="5267960" cy="1503045"/>
            <wp:effectExtent l="0" t="0" r="5080" b="5715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9011" w14:textId="122319E4" w:rsidR="005F7AD9" w:rsidRPr="003734C0" w:rsidRDefault="005F7AD9" w:rsidP="003734C0">
      <w:pPr>
        <w:ind w:left="420"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②点击“主题”，则进入主题列表，可以更换主题。点击右下方加号，可以导入新的主题或者刷新列表。</w:t>
      </w:r>
    </w:p>
    <w:p w14:paraId="7BA8A52B" w14:textId="67A5031D" w:rsidR="005F7AD9" w:rsidRDefault="005F7AD9" w:rsidP="003734C0">
      <w:r>
        <w:rPr>
          <w:noProof/>
        </w:rPr>
        <w:lastRenderedPageBreak/>
        <w:drawing>
          <wp:inline distT="0" distB="0" distL="114300" distR="114300" wp14:anchorId="1ABB5A60" wp14:editId="2086C98D">
            <wp:extent cx="5264150" cy="2511425"/>
            <wp:effectExtent l="0" t="0" r="8890" b="3175"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0220" w14:textId="40754DB8" w:rsidR="005F7AD9" w:rsidRPr="003734C0" w:rsidRDefault="005F7AD9" w:rsidP="003734C0">
      <w:pPr>
        <w:ind w:left="420"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③点击加号——“安装主题”，可以远程拉取或者本地导入主题。</w:t>
      </w:r>
    </w:p>
    <w:p w14:paraId="73D07896" w14:textId="6F33720B" w:rsidR="005F7AD9" w:rsidRDefault="005F7AD9" w:rsidP="003734C0">
      <w:r>
        <w:rPr>
          <w:noProof/>
        </w:rPr>
        <w:drawing>
          <wp:inline distT="0" distB="0" distL="114300" distR="114300" wp14:anchorId="6DEEF44C" wp14:editId="031EEBCB">
            <wp:extent cx="5269230" cy="3317875"/>
            <wp:effectExtent l="0" t="0" r="3810" b="4445"/>
            <wp:docPr id="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F7BA" w14:textId="23AB06E9" w:rsidR="005F7AD9" w:rsidRPr="003734C0" w:rsidRDefault="005F7AD9" w:rsidP="003734C0">
      <w:pPr>
        <w:ind w:left="420"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④点击“外观”——“菜单”，则可以编辑菜单栏。</w:t>
      </w:r>
    </w:p>
    <w:p w14:paraId="212A6BA5" w14:textId="77777777" w:rsidR="005F7AD9" w:rsidRDefault="005F7AD9" w:rsidP="003734C0">
      <w:r>
        <w:rPr>
          <w:noProof/>
        </w:rPr>
        <w:lastRenderedPageBreak/>
        <w:drawing>
          <wp:inline distT="0" distB="0" distL="114300" distR="114300" wp14:anchorId="544878AD" wp14:editId="7B4A6BF3">
            <wp:extent cx="5267325" cy="2524125"/>
            <wp:effectExtent l="0" t="0" r="5715" b="5715"/>
            <wp:docPr id="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60F2" w14:textId="77777777" w:rsidR="005F7AD9" w:rsidRDefault="005F7AD9" w:rsidP="005F7AD9">
      <w:pPr>
        <w:ind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3、系统设置</w:t>
      </w:r>
    </w:p>
    <w:p w14:paraId="039DE1EE" w14:textId="7334D64F" w:rsidR="005F7AD9" w:rsidRDefault="005F7AD9" w:rsidP="003734C0">
      <w:pPr>
        <w:ind w:left="420"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设置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博客基本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信息和使用小工具</w:t>
      </w:r>
    </w:p>
    <w:p w14:paraId="70C84228" w14:textId="0236EB05" w:rsidR="005F7AD9" w:rsidRPr="003734C0" w:rsidRDefault="005F7AD9" w:rsidP="003734C0">
      <w:pPr>
        <w:ind w:left="420" w:firstLine="42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>①点击“…”——“系统”——“博客设置”，可以设置</w:t>
      </w:r>
      <w:proofErr w:type="gramStart"/>
      <w:r>
        <w:rPr>
          <w:rFonts w:asciiTheme="minorEastAsia" w:hAnsiTheme="minorEastAsia" w:cstheme="minorEastAsia" w:hint="eastAsia"/>
          <w:sz w:val="24"/>
          <w:szCs w:val="24"/>
        </w:rPr>
        <w:t>博客基本</w:t>
      </w:r>
      <w:proofErr w:type="gramEnd"/>
      <w:r>
        <w:rPr>
          <w:rFonts w:asciiTheme="minorEastAsia" w:hAnsiTheme="minorEastAsia" w:cstheme="minorEastAsia" w:hint="eastAsia"/>
          <w:sz w:val="24"/>
          <w:szCs w:val="24"/>
        </w:rPr>
        <w:t>信息。</w:t>
      </w:r>
    </w:p>
    <w:p w14:paraId="63AE1904" w14:textId="0FE2E04F" w:rsidR="005F7AD9" w:rsidRDefault="005F7AD9" w:rsidP="003734C0">
      <w:r>
        <w:rPr>
          <w:noProof/>
        </w:rPr>
        <w:drawing>
          <wp:inline distT="0" distB="0" distL="114300" distR="114300" wp14:anchorId="711C37B8" wp14:editId="62928427">
            <wp:extent cx="5273675" cy="3147060"/>
            <wp:effectExtent l="0" t="0" r="14605" b="7620"/>
            <wp:docPr id="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1052" w14:textId="0DC3E0BD" w:rsidR="005F7AD9" w:rsidRPr="003734C0" w:rsidRDefault="005F7AD9" w:rsidP="003734C0">
      <w:pPr>
        <w:ind w:left="420"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②点击“系统”——“小工具”可以使用相应的小工具。目前仅支持</w:t>
      </w:r>
      <w:r>
        <w:rPr>
          <w:rFonts w:ascii="宋体" w:eastAsia="宋体" w:hAnsi="宋体" w:cs="宋体"/>
          <w:sz w:val="24"/>
          <w:szCs w:val="24"/>
        </w:rPr>
        <w:t>Markdown 文章导入</w:t>
      </w:r>
    </w:p>
    <w:p w14:paraId="4DEE74D8" w14:textId="2E917952" w:rsidR="005F7AD9" w:rsidRPr="003734C0" w:rsidRDefault="005F7AD9" w:rsidP="005F7AD9">
      <w:pPr>
        <w:rPr>
          <w:sz w:val="24"/>
          <w:szCs w:val="32"/>
        </w:rPr>
      </w:pPr>
      <w:r>
        <w:rPr>
          <w:noProof/>
        </w:rPr>
        <w:lastRenderedPageBreak/>
        <w:drawing>
          <wp:inline distT="0" distB="0" distL="114300" distR="114300" wp14:anchorId="29E4C52E" wp14:editId="486D3699">
            <wp:extent cx="5266690" cy="3096260"/>
            <wp:effectExtent l="0" t="0" r="6350" b="12700"/>
            <wp:docPr id="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6B33" w14:textId="77777777" w:rsidR="00573D81" w:rsidRPr="00583459" w:rsidRDefault="00573D81" w:rsidP="00573D81">
      <w:pPr>
        <w:pStyle w:val="1"/>
        <w:rPr>
          <w:rFonts w:ascii="微软雅黑" w:eastAsia="微软雅黑" w:hAnsi="微软雅黑"/>
        </w:rPr>
      </w:pPr>
      <w:bookmarkStart w:id="10" w:name="_Toc44599995"/>
      <w:r w:rsidRPr="00583459">
        <w:rPr>
          <w:rFonts w:ascii="微软雅黑" w:eastAsia="微软雅黑" w:hAnsi="微软雅黑" w:hint="eastAsia"/>
        </w:rPr>
        <w:t>3</w:t>
      </w:r>
      <w:r w:rsidR="00FE449D">
        <w:rPr>
          <w:rFonts w:ascii="微软雅黑" w:eastAsia="微软雅黑" w:hAnsi="微软雅黑" w:hint="eastAsia"/>
        </w:rPr>
        <w:t>可选方案</w:t>
      </w:r>
      <w:bookmarkEnd w:id="10"/>
    </w:p>
    <w:p w14:paraId="60BF50C7" w14:textId="77777777" w:rsidR="00573D81" w:rsidRPr="00583459" w:rsidRDefault="00573D81" w:rsidP="00573D81">
      <w:pPr>
        <w:pStyle w:val="2"/>
        <w:rPr>
          <w:rFonts w:ascii="微软雅黑" w:eastAsia="微软雅黑" w:hAnsi="微软雅黑"/>
        </w:rPr>
      </w:pPr>
      <w:bookmarkStart w:id="11" w:name="_Toc44599996"/>
      <w:r w:rsidRPr="00583459">
        <w:rPr>
          <w:rFonts w:ascii="微软雅黑" w:eastAsia="微软雅黑" w:hAnsi="微软雅黑" w:hint="eastAsia"/>
        </w:rPr>
        <w:t>3.1</w:t>
      </w:r>
      <w:r w:rsidR="00FE449D">
        <w:rPr>
          <w:rFonts w:ascii="微软雅黑" w:eastAsia="微软雅黑" w:hAnsi="微软雅黑" w:hint="eastAsia"/>
        </w:rPr>
        <w:t>整体技术方案</w:t>
      </w:r>
      <w:bookmarkEnd w:id="11"/>
    </w:p>
    <w:p w14:paraId="268AC68D" w14:textId="2CC32F76" w:rsidR="002A25E7" w:rsidRDefault="002A25E7" w:rsidP="009819F2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采用</w:t>
      </w:r>
      <w:r w:rsidR="008D7895">
        <w:rPr>
          <w:rFonts w:ascii="微软雅黑" w:eastAsia="微软雅黑" w:hAnsi="微软雅黑" w:hint="eastAsia"/>
        </w:rPr>
        <w:t>Spring</w:t>
      </w:r>
      <w:r w:rsidR="008D7895">
        <w:rPr>
          <w:rFonts w:ascii="微软雅黑" w:eastAsia="微软雅黑" w:hAnsi="微软雅黑"/>
        </w:rPr>
        <w:t xml:space="preserve"> </w:t>
      </w:r>
      <w:r w:rsidR="008D7895">
        <w:rPr>
          <w:rFonts w:ascii="微软雅黑" w:eastAsia="微软雅黑" w:hAnsi="微软雅黑" w:hint="eastAsia"/>
        </w:rPr>
        <w:t>Boot快速开发框架</w:t>
      </w:r>
      <w:r>
        <w:rPr>
          <w:rFonts w:ascii="微软雅黑" w:eastAsia="微软雅黑" w:hAnsi="微软雅黑" w:hint="eastAsia"/>
        </w:rPr>
        <w:t>进行开发，</w:t>
      </w:r>
      <w:r w:rsidR="008D7895">
        <w:rPr>
          <w:rFonts w:ascii="微软雅黑" w:eastAsia="微软雅黑" w:hAnsi="微软雅黑" w:hint="eastAsia"/>
        </w:rPr>
        <w:t>选择H2在线嵌入式数据库，利用</w:t>
      </w:r>
      <w:proofErr w:type="spellStart"/>
      <w:r w:rsidR="008D7895">
        <w:rPr>
          <w:rFonts w:ascii="微软雅黑" w:eastAsia="微软雅黑" w:hAnsi="微软雅黑" w:hint="eastAsia"/>
        </w:rPr>
        <w:t>Pjax</w:t>
      </w:r>
      <w:proofErr w:type="spellEnd"/>
      <w:r w:rsidR="008D7895">
        <w:rPr>
          <w:rFonts w:ascii="微软雅黑" w:eastAsia="微软雅黑" w:hAnsi="微软雅黑" w:hint="eastAsia"/>
        </w:rPr>
        <w:t>实现页面刷新</w:t>
      </w:r>
      <w:r w:rsidR="00481BC9">
        <w:rPr>
          <w:rStyle w:val="apple-style-span"/>
          <w:rFonts w:ascii="微软雅黑" w:eastAsia="微软雅黑" w:hAnsi="微软雅黑" w:cs="Tahoma" w:hint="eastAsia"/>
          <w:szCs w:val="21"/>
        </w:rPr>
        <w:t>。</w:t>
      </w:r>
      <w:r w:rsidR="00AF3879" w:rsidRPr="00336DF3">
        <w:rPr>
          <w:rFonts w:ascii="微软雅黑" w:eastAsia="微软雅黑" w:hAnsi="微软雅黑" w:hint="eastAsia"/>
        </w:rPr>
        <w:t>具有</w:t>
      </w:r>
      <w:r w:rsidR="00AF3879" w:rsidRPr="00336DF3">
        <w:rPr>
          <w:rFonts w:ascii="微软雅黑" w:eastAsia="微软雅黑" w:hAnsi="微软雅黑"/>
        </w:rPr>
        <w:t>比较完备的评论系统（邮件提醒，盖楼，表情</w:t>
      </w:r>
      <w:r w:rsidR="00AF3879" w:rsidRPr="00336DF3">
        <w:rPr>
          <w:rFonts w:ascii="微软雅黑" w:eastAsia="微软雅黑" w:hAnsi="微软雅黑" w:hint="eastAsia"/>
        </w:rPr>
        <w:t>），</w:t>
      </w:r>
      <w:r w:rsidR="00AF3879" w:rsidRPr="00336DF3">
        <w:rPr>
          <w:rFonts w:ascii="微软雅黑" w:eastAsia="微软雅黑" w:hAnsi="微软雅黑"/>
        </w:rPr>
        <w:t>支持部分三方评论系统（如 Valine，</w:t>
      </w:r>
      <w:proofErr w:type="spellStart"/>
      <w:r w:rsidR="00AF3879" w:rsidRPr="00336DF3">
        <w:rPr>
          <w:rFonts w:ascii="微软雅黑" w:eastAsia="微软雅黑" w:hAnsi="微软雅黑"/>
        </w:rPr>
        <w:t>Disqus</w:t>
      </w:r>
      <w:proofErr w:type="spellEnd"/>
      <w:r w:rsidR="00AF3879" w:rsidRPr="00336DF3">
        <w:rPr>
          <w:rFonts w:ascii="微软雅黑" w:eastAsia="微软雅黑" w:hAnsi="微软雅黑"/>
        </w:rPr>
        <w:t> 等），支持任何主题</w:t>
      </w:r>
      <w:r w:rsidR="00AF3879" w:rsidRPr="00336DF3">
        <w:rPr>
          <w:rFonts w:ascii="微软雅黑" w:eastAsia="微软雅黑" w:hAnsi="微软雅黑" w:hint="eastAsia"/>
        </w:rPr>
        <w:t>切换</w:t>
      </w:r>
      <w:r w:rsidR="00AF3879" w:rsidRPr="00336DF3">
        <w:rPr>
          <w:rFonts w:ascii="微软雅黑" w:eastAsia="微软雅黑" w:hAnsi="微软雅黑"/>
        </w:rPr>
        <w:t>。</w:t>
      </w:r>
      <w:r w:rsidR="005E10EA">
        <w:rPr>
          <w:rFonts w:ascii="微软雅黑" w:eastAsia="微软雅黑" w:hAnsi="微软雅黑" w:hint="eastAsia"/>
        </w:rPr>
        <w:t>本项目的开发还使用到了可以内嵌于eclipse中的Gradle，Gradle构建的项目具有很强的灵活性和扩展性，其核心Groovy将基于声明的构建以想要的方式进行组合，并且支持Java，Web项目，可以为项目提供更多的功能接口。</w:t>
      </w:r>
    </w:p>
    <w:p w14:paraId="34EFC40C" w14:textId="77777777" w:rsidR="0034149A" w:rsidRPr="00583459" w:rsidRDefault="0034149A" w:rsidP="0034149A">
      <w:pPr>
        <w:pStyle w:val="2"/>
        <w:rPr>
          <w:rFonts w:ascii="微软雅黑" w:eastAsia="微软雅黑" w:hAnsi="微软雅黑"/>
        </w:rPr>
      </w:pPr>
      <w:bookmarkStart w:id="12" w:name="_Toc44599997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2功能实现方案</w:t>
      </w:r>
      <w:bookmarkEnd w:id="12"/>
    </w:p>
    <w:p w14:paraId="4AC32A8D" w14:textId="77777777" w:rsidR="00E659DD" w:rsidRPr="00583459" w:rsidRDefault="00E659DD" w:rsidP="00E659DD">
      <w:pPr>
        <w:pStyle w:val="3"/>
        <w:rPr>
          <w:rFonts w:ascii="微软雅黑" w:eastAsia="微软雅黑" w:hAnsi="微软雅黑"/>
        </w:rPr>
      </w:pPr>
      <w:bookmarkStart w:id="13" w:name="_Toc44599998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</w:t>
      </w:r>
      <w:r w:rsidRPr="00583459">
        <w:rPr>
          <w:rFonts w:ascii="微软雅黑" w:eastAsia="微软雅黑" w:hAnsi="微软雅黑" w:hint="eastAsia"/>
        </w:rPr>
        <w:t>.1</w:t>
      </w:r>
      <w:r>
        <w:rPr>
          <w:rFonts w:ascii="微软雅黑" w:eastAsia="微软雅黑" w:hAnsi="微软雅黑" w:hint="eastAsia"/>
        </w:rPr>
        <w:t>功能1－安装和注册</w:t>
      </w:r>
      <w:bookmarkEnd w:id="13"/>
    </w:p>
    <w:p w14:paraId="3C44417C" w14:textId="77777777" w:rsidR="00E659DD" w:rsidRDefault="00E659DD" w:rsidP="00E659DD">
      <w:pPr>
        <w:wordWrap w:val="0"/>
        <w:ind w:firstLineChars="200" w:firstLine="420"/>
        <w:rPr>
          <w:rFonts w:ascii="微软雅黑" w:eastAsia="微软雅黑" w:hAnsi="微软雅黑"/>
        </w:rPr>
      </w:pPr>
      <w:bookmarkStart w:id="14" w:name="_3.2.1.1方案一"/>
      <w:bookmarkEnd w:id="14"/>
      <w:r>
        <w:rPr>
          <w:rFonts w:ascii="微软雅黑" w:eastAsia="微软雅黑" w:hAnsi="微软雅黑" w:hint="eastAsia"/>
        </w:rPr>
        <w:t>采用</w:t>
      </w:r>
      <w:r w:rsidRPr="000C0058">
        <w:rPr>
          <w:rFonts w:ascii="微软雅黑" w:eastAsia="微软雅黑" w:hAnsi="微软雅黑"/>
        </w:rPr>
        <w:t>H2 Database</w:t>
      </w:r>
      <w:r>
        <w:rPr>
          <w:rFonts w:ascii="微软雅黑" w:eastAsia="微软雅黑" w:hAnsi="微软雅黑" w:hint="eastAsia"/>
        </w:rPr>
        <w:t>，嵌入式数据库，不需要安装。采用Spring-data-</w:t>
      </w:r>
      <w:proofErr w:type="spellStart"/>
      <w:r>
        <w:rPr>
          <w:rFonts w:ascii="微软雅黑" w:eastAsia="微软雅黑" w:hAnsi="微软雅黑" w:hint="eastAsia"/>
        </w:rPr>
        <w:t>jpa</w:t>
      </w:r>
      <w:proofErr w:type="spellEnd"/>
      <w:r>
        <w:rPr>
          <w:rFonts w:ascii="微软雅黑" w:eastAsia="微软雅黑" w:hAnsi="微软雅黑" w:hint="eastAsia"/>
        </w:rPr>
        <w:t>，不需要写</w:t>
      </w:r>
      <w:proofErr w:type="spellStart"/>
      <w:r>
        <w:rPr>
          <w:rFonts w:ascii="微软雅黑" w:eastAsia="微软雅黑" w:hAnsi="微软雅黑" w:hint="eastAsia"/>
        </w:rPr>
        <w:lastRenderedPageBreak/>
        <w:t>sql</w:t>
      </w:r>
      <w:proofErr w:type="spellEnd"/>
      <w:r>
        <w:rPr>
          <w:rFonts w:ascii="微软雅黑" w:eastAsia="微软雅黑" w:hAnsi="微软雅黑" w:hint="eastAsia"/>
        </w:rPr>
        <w:t>语句的持久层框架。采用Bootstrap的前端</w:t>
      </w:r>
      <w:proofErr w:type="spellStart"/>
      <w:r>
        <w:rPr>
          <w:rFonts w:ascii="微软雅黑" w:eastAsia="微软雅黑" w:hAnsi="微软雅黑" w:hint="eastAsia"/>
        </w:rPr>
        <w:t>ui</w:t>
      </w:r>
      <w:proofErr w:type="spellEnd"/>
      <w:r>
        <w:rPr>
          <w:rFonts w:ascii="微软雅黑" w:eastAsia="微软雅黑" w:hAnsi="微软雅黑" w:hint="eastAsia"/>
        </w:rPr>
        <w:t>框架和</w:t>
      </w:r>
      <w:proofErr w:type="spellStart"/>
      <w:r>
        <w:rPr>
          <w:rFonts w:ascii="微软雅黑" w:eastAsia="微软雅黑" w:hAnsi="微软雅黑" w:hint="eastAsia"/>
        </w:rPr>
        <w:t>JQuery</w:t>
      </w:r>
      <w:proofErr w:type="spellEnd"/>
      <w:r>
        <w:rPr>
          <w:rFonts w:ascii="微软雅黑" w:eastAsia="微软雅黑" w:hAnsi="微软雅黑" w:hint="eastAsia"/>
        </w:rPr>
        <w:t>的JavaScript框架。</w:t>
      </w:r>
    </w:p>
    <w:p w14:paraId="2190F8DB" w14:textId="68124F99" w:rsidR="00E659DD" w:rsidRPr="008D6259" w:rsidRDefault="00F00263" w:rsidP="00E659DD">
      <w:pPr>
        <w:wordWrap w:val="0"/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通过eclipse自</w:t>
      </w:r>
      <w:proofErr w:type="gramStart"/>
      <w:r>
        <w:rPr>
          <w:rFonts w:ascii="微软雅黑" w:eastAsia="微软雅黑" w:hAnsi="微软雅黑" w:hint="eastAsia"/>
        </w:rPr>
        <w:t>带功能</w:t>
      </w:r>
      <w:proofErr w:type="gramEnd"/>
      <w:r>
        <w:rPr>
          <w:rFonts w:ascii="微软雅黑" w:eastAsia="微软雅黑" w:hAnsi="微软雅黑" w:hint="eastAsia"/>
        </w:rPr>
        <w:t>将halo项目生成为可执行jar包，通过jar包及电脑中安装的java，可使用命令行语言安装halo项目。</w:t>
      </w:r>
      <w:r w:rsidR="00E659DD">
        <w:rPr>
          <w:rFonts w:ascii="微软雅黑" w:eastAsia="微软雅黑" w:hAnsi="微软雅黑" w:hint="eastAsia"/>
        </w:rPr>
        <w:t>需要给用户提供数据迁移的接口，方便用户将其他平台的数据迁移到我们的平台。用户输入所有需要的信息后，系统将信息对应存入数据库，完成用户的注册。</w:t>
      </w:r>
    </w:p>
    <w:p w14:paraId="51A7B5FC" w14:textId="77777777" w:rsidR="00E659DD" w:rsidRDefault="00E659DD" w:rsidP="00E659DD">
      <w:pPr>
        <w:pStyle w:val="3"/>
        <w:rPr>
          <w:rFonts w:ascii="微软雅黑" w:eastAsia="微软雅黑" w:hAnsi="微软雅黑"/>
        </w:rPr>
      </w:pPr>
      <w:bookmarkStart w:id="15" w:name="_Toc44599999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2.2功能2－登录</w:t>
      </w:r>
      <w:bookmarkEnd w:id="15"/>
    </w:p>
    <w:p w14:paraId="29FD68E1" w14:textId="2FA94F4F" w:rsidR="00E659DD" w:rsidRPr="000C0058" w:rsidRDefault="00E659DD" w:rsidP="00E659D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>使用H</w:t>
      </w:r>
      <w:r>
        <w:rPr>
          <w:rFonts w:ascii="微软雅黑" w:eastAsia="微软雅黑" w:hAnsi="微软雅黑"/>
        </w:rPr>
        <w:t xml:space="preserve">2 </w:t>
      </w:r>
      <w:r>
        <w:rPr>
          <w:rFonts w:ascii="微软雅黑" w:eastAsia="微软雅黑" w:hAnsi="微软雅黑" w:hint="eastAsia"/>
        </w:rPr>
        <w:t>Database存储用户信息，。通过Spring-data-</w:t>
      </w:r>
      <w:proofErr w:type="spellStart"/>
      <w:r>
        <w:rPr>
          <w:rFonts w:ascii="微软雅黑" w:eastAsia="微软雅黑" w:hAnsi="微软雅黑" w:hint="eastAsia"/>
        </w:rPr>
        <w:t>jpa</w:t>
      </w:r>
      <w:proofErr w:type="spellEnd"/>
      <w:r>
        <w:rPr>
          <w:rFonts w:ascii="微软雅黑" w:eastAsia="微软雅黑" w:hAnsi="微软雅黑" w:hint="eastAsia"/>
        </w:rPr>
        <w:t>框架与数据库交互，</w:t>
      </w:r>
      <w:r w:rsidR="00650BD2">
        <w:rPr>
          <w:rFonts w:ascii="微软雅黑" w:eastAsia="微软雅黑" w:hAnsi="微软雅黑" w:hint="eastAsia"/>
        </w:rPr>
        <w:t>登录时将输入信息以表单形式提交，运用</w:t>
      </w:r>
      <w:proofErr w:type="spellStart"/>
      <w:r w:rsidR="00650BD2">
        <w:rPr>
          <w:rFonts w:ascii="微软雅黑" w:eastAsia="微软雅黑" w:hAnsi="微软雅黑" w:hint="eastAsia"/>
        </w:rPr>
        <w:t>sql</w:t>
      </w:r>
      <w:proofErr w:type="spellEnd"/>
      <w:r w:rsidR="00650BD2">
        <w:rPr>
          <w:rFonts w:ascii="微软雅黑" w:eastAsia="微软雅黑" w:hAnsi="微软雅黑" w:hint="eastAsia"/>
        </w:rPr>
        <w:t>语言与数据库中的user表中的数据进行对比，若有相符信息，则登录成功，若无则提示用户名或密码错误。</w:t>
      </w:r>
    </w:p>
    <w:p w14:paraId="79AD3B87" w14:textId="77777777" w:rsidR="00E659DD" w:rsidRDefault="00E659DD" w:rsidP="00E659DD">
      <w:pPr>
        <w:pStyle w:val="3"/>
        <w:rPr>
          <w:rFonts w:ascii="微软雅黑" w:eastAsia="微软雅黑" w:hAnsi="微软雅黑"/>
        </w:rPr>
      </w:pPr>
      <w:bookmarkStart w:id="16" w:name="_Toc44600000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2.3功能3－查看个人资料</w:t>
      </w:r>
      <w:bookmarkEnd w:id="16"/>
    </w:p>
    <w:p w14:paraId="05D1A84D" w14:textId="46540A8A" w:rsidR="00E659DD" w:rsidRPr="001309EB" w:rsidRDefault="00E659DD" w:rsidP="00E659D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点击首页头像时的动态界面采用Animate的动效库</w:t>
      </w:r>
      <w:r w:rsidR="007C54D5">
        <w:rPr>
          <w:rFonts w:ascii="微软雅黑" w:eastAsia="微软雅黑" w:hAnsi="微软雅黑" w:hint="eastAsia"/>
        </w:rPr>
        <w:t>，专门配置个人资料的前端UI，可以将用户信息展示出来。</w:t>
      </w:r>
    </w:p>
    <w:p w14:paraId="573247FF" w14:textId="77777777" w:rsidR="00E659DD" w:rsidRPr="00583459" w:rsidRDefault="00E659DD" w:rsidP="00E659DD">
      <w:pPr>
        <w:pStyle w:val="3"/>
        <w:rPr>
          <w:rFonts w:ascii="微软雅黑" w:eastAsia="微软雅黑" w:hAnsi="微软雅黑"/>
        </w:rPr>
      </w:pPr>
      <w:bookmarkStart w:id="17" w:name="_Toc44600001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2.4功能4－修改头像</w:t>
      </w:r>
      <w:bookmarkEnd w:id="17"/>
    </w:p>
    <w:p w14:paraId="3F00DA0D" w14:textId="77777777" w:rsidR="00E659DD" w:rsidRPr="001309EB" w:rsidRDefault="00E659DD" w:rsidP="00E659D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上传头像功能采用Bootstrap-</w:t>
      </w:r>
      <w:proofErr w:type="spellStart"/>
      <w:r>
        <w:rPr>
          <w:rFonts w:ascii="微软雅黑" w:eastAsia="微软雅黑" w:hAnsi="微软雅黑" w:hint="eastAsia"/>
        </w:rPr>
        <w:t>FileInput</w:t>
      </w:r>
      <w:proofErr w:type="spellEnd"/>
      <w:r>
        <w:rPr>
          <w:rFonts w:ascii="微软雅黑" w:eastAsia="微软雅黑" w:hAnsi="微软雅黑" w:hint="eastAsia"/>
        </w:rPr>
        <w:t>组件，基于Bootstrap的文件上传组件。给用户提供上传文件的接口。头像的</w:t>
      </w:r>
      <w:proofErr w:type="gramStart"/>
      <w:r>
        <w:rPr>
          <w:rFonts w:ascii="微软雅黑" w:eastAsia="微软雅黑" w:hAnsi="微软雅黑" w:hint="eastAsia"/>
        </w:rPr>
        <w:t>缩略图</w:t>
      </w:r>
      <w:proofErr w:type="gramEnd"/>
      <w:r>
        <w:rPr>
          <w:rFonts w:ascii="微软雅黑" w:eastAsia="微软雅黑" w:hAnsi="微软雅黑" w:hint="eastAsia"/>
        </w:rPr>
        <w:t>采用</w:t>
      </w:r>
      <w:proofErr w:type="spellStart"/>
      <w:r>
        <w:rPr>
          <w:rFonts w:ascii="微软雅黑" w:eastAsia="微软雅黑" w:hAnsi="微软雅黑" w:hint="eastAsia"/>
        </w:rPr>
        <w:t>Thumbnailator</w:t>
      </w:r>
      <w:proofErr w:type="spellEnd"/>
      <w:proofErr w:type="gramStart"/>
      <w:r>
        <w:rPr>
          <w:rFonts w:ascii="微软雅黑" w:eastAsia="微软雅黑" w:hAnsi="微软雅黑" w:hint="eastAsia"/>
        </w:rPr>
        <w:t>缩略图</w:t>
      </w:r>
      <w:proofErr w:type="gramEnd"/>
      <w:r>
        <w:rPr>
          <w:rFonts w:ascii="微软雅黑" w:eastAsia="微软雅黑" w:hAnsi="微软雅黑" w:hint="eastAsia"/>
        </w:rPr>
        <w:t>生成库生成。修改头像要更改数据库中的用户头像信息。</w:t>
      </w:r>
    </w:p>
    <w:p w14:paraId="1EBA0B74" w14:textId="77777777" w:rsidR="00E659DD" w:rsidRPr="00583459" w:rsidRDefault="00E659DD" w:rsidP="00E659DD">
      <w:pPr>
        <w:pStyle w:val="3"/>
        <w:rPr>
          <w:rFonts w:ascii="微软雅黑" w:eastAsia="微软雅黑" w:hAnsi="微软雅黑"/>
        </w:rPr>
      </w:pPr>
      <w:bookmarkStart w:id="18" w:name="_Toc44600002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2.5功能5－修改个人信息</w:t>
      </w:r>
      <w:bookmarkEnd w:id="18"/>
      <w:r w:rsidRPr="00583459">
        <w:rPr>
          <w:rFonts w:ascii="微软雅黑" w:eastAsia="微软雅黑" w:hAnsi="微软雅黑"/>
        </w:rPr>
        <w:t xml:space="preserve"> </w:t>
      </w:r>
    </w:p>
    <w:p w14:paraId="625615BD" w14:textId="77777777" w:rsidR="00E659DD" w:rsidRPr="001309EB" w:rsidRDefault="00E659DD" w:rsidP="00E659D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主要调用和数据库交互的接口，修改用户的个人信息。系统先根据用户的用户名获取数据库中的该用户的信息，用户输入自己想要修改的信息后，再修改数据库中对应项的信息。</w:t>
      </w:r>
    </w:p>
    <w:p w14:paraId="1B8CE122" w14:textId="77777777" w:rsidR="00E659DD" w:rsidRDefault="00E659DD" w:rsidP="00E659DD">
      <w:pPr>
        <w:pStyle w:val="3"/>
        <w:rPr>
          <w:rFonts w:ascii="微软雅黑" w:eastAsia="微软雅黑" w:hAnsi="微软雅黑"/>
        </w:rPr>
      </w:pPr>
      <w:bookmarkStart w:id="19" w:name="_Toc44600003"/>
      <w:r w:rsidRPr="00583459">
        <w:rPr>
          <w:rFonts w:ascii="微软雅黑" w:eastAsia="微软雅黑" w:hAnsi="微软雅黑" w:hint="eastAsia"/>
        </w:rPr>
        <w:lastRenderedPageBreak/>
        <w:t>3.</w:t>
      </w:r>
      <w:r>
        <w:rPr>
          <w:rFonts w:ascii="微软雅黑" w:eastAsia="微软雅黑" w:hAnsi="微软雅黑" w:hint="eastAsia"/>
        </w:rPr>
        <w:t>2.6功能6－修改密码</w:t>
      </w:r>
      <w:bookmarkEnd w:id="19"/>
    </w:p>
    <w:p w14:paraId="06A5974B" w14:textId="77777777" w:rsidR="00E659DD" w:rsidRPr="001309EB" w:rsidRDefault="00E659DD" w:rsidP="00E659DD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用户输入新旧密码后，首先系统需要确认旧密码是否与数据库中存储的密码相同，然后再检查两次输入的新密码是否相同，如果都相同，再更改数据库中存储的该用户的密码。注意密码格式及密码的保密工作。</w:t>
      </w:r>
    </w:p>
    <w:p w14:paraId="19A9C5BB" w14:textId="77777777" w:rsidR="00E659DD" w:rsidRPr="00583459" w:rsidRDefault="00E659DD" w:rsidP="00E659DD">
      <w:pPr>
        <w:pStyle w:val="3"/>
        <w:rPr>
          <w:rFonts w:ascii="微软雅黑" w:eastAsia="微软雅黑" w:hAnsi="微软雅黑"/>
        </w:rPr>
      </w:pPr>
      <w:bookmarkStart w:id="20" w:name="_Toc44600004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2.7功能7－退出登录</w:t>
      </w:r>
      <w:bookmarkEnd w:id="20"/>
    </w:p>
    <w:p w14:paraId="4488A04C" w14:textId="77777777" w:rsidR="0094377D" w:rsidRDefault="00E659DD" w:rsidP="00D03792">
      <w:pPr>
        <w:widowControl/>
        <w:ind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清除session的用户信息，界面跳转到登录界面。</w:t>
      </w:r>
    </w:p>
    <w:p w14:paraId="487A4A7E" w14:textId="04E1BF38" w:rsidR="0094377D" w:rsidRDefault="0094377D" w:rsidP="0094377D">
      <w:pPr>
        <w:pStyle w:val="3"/>
        <w:rPr>
          <w:rFonts w:ascii="微软雅黑" w:eastAsia="微软雅黑" w:hAnsi="微软雅黑"/>
        </w:rPr>
      </w:pPr>
      <w:bookmarkStart w:id="21" w:name="_Toc44600005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2.8功能8－</w:t>
      </w:r>
      <w:r w:rsidR="00D03792">
        <w:rPr>
          <w:rFonts w:ascii="微软雅黑" w:eastAsia="微软雅黑" w:hAnsi="微软雅黑" w:hint="eastAsia"/>
        </w:rPr>
        <w:t>查看文章</w:t>
      </w:r>
      <w:bookmarkEnd w:id="21"/>
    </w:p>
    <w:p w14:paraId="31BDF4AE" w14:textId="155EE045" w:rsidR="00D03792" w:rsidRPr="00883C4C" w:rsidRDefault="00D03792" w:rsidP="00883C4C">
      <w:pPr>
        <w:jc w:val="left"/>
        <w:rPr>
          <w:rFonts w:ascii="微软雅黑" w:eastAsia="微软雅黑" w:hAnsi="微软雅黑"/>
        </w:rPr>
      </w:pPr>
      <w:r>
        <w:tab/>
      </w:r>
      <w:r w:rsidRPr="00883C4C">
        <w:rPr>
          <w:rFonts w:ascii="微软雅黑" w:eastAsia="微软雅黑" w:hAnsi="微软雅黑" w:hint="eastAsia"/>
        </w:rPr>
        <w:t>使用Bootstrap的前端UI框架，搭建基础的网页框架，利用嵌入式的H2数据库进行在线数据库的存储与读出操作。利用</w:t>
      </w:r>
      <w:proofErr w:type="spellStart"/>
      <w:r w:rsidRPr="00883C4C">
        <w:rPr>
          <w:rFonts w:ascii="微软雅黑" w:eastAsia="微软雅黑" w:hAnsi="微软雅黑" w:hint="eastAsia"/>
        </w:rPr>
        <w:t>Freemarker</w:t>
      </w:r>
      <w:proofErr w:type="spellEnd"/>
      <w:r w:rsidRPr="00883C4C">
        <w:rPr>
          <w:rFonts w:ascii="微软雅黑" w:eastAsia="微软雅黑" w:hAnsi="微软雅黑" w:hint="eastAsia"/>
        </w:rPr>
        <w:t>模板引擎，使页面静态化，从数据库中读取到近期文章或导航栏文章，用户点击后进行页面跳转，即可浏览文章。整个网页通过使用</w:t>
      </w:r>
      <w:proofErr w:type="spellStart"/>
      <w:r w:rsidRPr="00883C4C">
        <w:rPr>
          <w:rFonts w:ascii="微软雅黑" w:eastAsia="微软雅黑" w:hAnsi="微软雅黑" w:hint="eastAsia"/>
        </w:rPr>
        <w:t>pjax</w:t>
      </w:r>
      <w:proofErr w:type="spellEnd"/>
      <w:r w:rsidRPr="00883C4C">
        <w:rPr>
          <w:rFonts w:ascii="微软雅黑" w:eastAsia="微软雅黑" w:hAnsi="微软雅黑" w:hint="eastAsia"/>
        </w:rPr>
        <w:t>提供了</w:t>
      </w:r>
      <w:proofErr w:type="gramStart"/>
      <w:r w:rsidRPr="00883C4C">
        <w:rPr>
          <w:rFonts w:ascii="微软雅黑" w:eastAsia="微软雅黑" w:hAnsi="微软雅黑" w:hint="eastAsia"/>
        </w:rPr>
        <w:t>极</w:t>
      </w:r>
      <w:proofErr w:type="gramEnd"/>
      <w:r w:rsidRPr="00883C4C">
        <w:rPr>
          <w:rFonts w:ascii="微软雅黑" w:eastAsia="微软雅黑" w:hAnsi="微软雅黑" w:hint="eastAsia"/>
        </w:rPr>
        <w:t>速的（无刷新ajax加载）浏览体验，并且保证了真实的地址，网页标题，浏览器的后退（前进）按钮也可以正常使用。</w:t>
      </w:r>
    </w:p>
    <w:p w14:paraId="111C2CD5" w14:textId="0FD66FF0" w:rsidR="0094377D" w:rsidRDefault="0094377D" w:rsidP="0094377D">
      <w:pPr>
        <w:pStyle w:val="3"/>
        <w:rPr>
          <w:rFonts w:ascii="微软雅黑" w:eastAsia="微软雅黑" w:hAnsi="微软雅黑"/>
        </w:rPr>
      </w:pPr>
      <w:bookmarkStart w:id="22" w:name="_Toc44600006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2.9功能9－</w:t>
      </w:r>
      <w:r w:rsidR="00D03792">
        <w:rPr>
          <w:rFonts w:ascii="微软雅黑" w:eastAsia="微软雅黑" w:hAnsi="微软雅黑" w:hint="eastAsia"/>
        </w:rPr>
        <w:t>编写文章</w:t>
      </w:r>
      <w:bookmarkEnd w:id="22"/>
    </w:p>
    <w:p w14:paraId="3090F7AC" w14:textId="447A3EC7" w:rsidR="00D03792" w:rsidRPr="00883C4C" w:rsidRDefault="00D03792" w:rsidP="00883C4C">
      <w:pPr>
        <w:ind w:firstLine="420"/>
        <w:jc w:val="left"/>
        <w:rPr>
          <w:rFonts w:ascii="微软雅黑" w:eastAsia="微软雅黑" w:hAnsi="微软雅黑"/>
        </w:rPr>
      </w:pPr>
      <w:r w:rsidRPr="00883C4C">
        <w:rPr>
          <w:rFonts w:ascii="微软雅黑" w:eastAsia="微软雅黑" w:hAnsi="微软雅黑" w:hint="eastAsia"/>
        </w:rPr>
        <w:t>使用</w:t>
      </w:r>
      <w:proofErr w:type="spellStart"/>
      <w:r w:rsidRPr="00883C4C">
        <w:rPr>
          <w:rFonts w:ascii="微软雅黑" w:eastAsia="微软雅黑" w:hAnsi="微软雅黑" w:hint="eastAsia"/>
        </w:rPr>
        <w:t>SimpleMDE</w:t>
      </w:r>
      <w:proofErr w:type="spellEnd"/>
      <w:r w:rsidRPr="00883C4C">
        <w:rPr>
          <w:rFonts w:ascii="微软雅黑" w:eastAsia="微软雅黑" w:hAnsi="微软雅黑" w:hint="eastAsia"/>
        </w:rPr>
        <w:t>-Markdown</w:t>
      </w:r>
      <w:r w:rsidRPr="00883C4C">
        <w:rPr>
          <w:rFonts w:ascii="微软雅黑" w:eastAsia="微软雅黑" w:hAnsi="微软雅黑"/>
        </w:rPr>
        <w:t xml:space="preserve"> </w:t>
      </w:r>
      <w:r w:rsidRPr="00883C4C">
        <w:rPr>
          <w:rFonts w:ascii="微软雅黑" w:eastAsia="微软雅黑" w:hAnsi="微软雅黑" w:hint="eastAsia"/>
        </w:rPr>
        <w:t>Editor进行简洁，功能完整的轻量级Markdown编辑器，完整的实现在线编写文章功能。利用</w:t>
      </w:r>
      <w:proofErr w:type="spellStart"/>
      <w:r w:rsidRPr="00883C4C">
        <w:rPr>
          <w:rFonts w:ascii="微软雅黑" w:eastAsia="微软雅黑" w:hAnsi="微软雅黑" w:hint="eastAsia"/>
        </w:rPr>
        <w:t>JQuery</w:t>
      </w:r>
      <w:proofErr w:type="spellEnd"/>
      <w:r w:rsidRPr="00883C4C">
        <w:rPr>
          <w:rFonts w:ascii="微软雅黑" w:eastAsia="微软雅黑" w:hAnsi="微软雅黑" w:hint="eastAsia"/>
        </w:rPr>
        <w:t>进行简单的图片上传至文章中，可以实现文章中带有图片的功能。在文章成功发表后，利用</w:t>
      </w:r>
      <w:proofErr w:type="spellStart"/>
      <w:r w:rsidRPr="00883C4C">
        <w:rPr>
          <w:rFonts w:ascii="微软雅黑" w:eastAsia="微软雅黑" w:hAnsi="微软雅黑" w:hint="eastAsia"/>
        </w:rPr>
        <w:t>Thumbnailator</w:t>
      </w:r>
      <w:proofErr w:type="spellEnd"/>
      <w:r w:rsidRPr="00883C4C">
        <w:rPr>
          <w:rFonts w:ascii="微软雅黑" w:eastAsia="微软雅黑" w:hAnsi="微软雅黑" w:hint="eastAsia"/>
        </w:rPr>
        <w:t>进行</w:t>
      </w:r>
      <w:proofErr w:type="gramStart"/>
      <w:r w:rsidRPr="00883C4C">
        <w:rPr>
          <w:rFonts w:ascii="微软雅黑" w:eastAsia="微软雅黑" w:hAnsi="微软雅黑" w:hint="eastAsia"/>
        </w:rPr>
        <w:t>缩略图</w:t>
      </w:r>
      <w:proofErr w:type="gramEnd"/>
      <w:r w:rsidRPr="00883C4C">
        <w:rPr>
          <w:rFonts w:ascii="微软雅黑" w:eastAsia="微软雅黑" w:hAnsi="微软雅黑" w:hint="eastAsia"/>
        </w:rPr>
        <w:t>展示。</w:t>
      </w:r>
    </w:p>
    <w:p w14:paraId="00F0A38D" w14:textId="2CC69D69" w:rsidR="0094377D" w:rsidRDefault="0094377D" w:rsidP="0094377D">
      <w:pPr>
        <w:pStyle w:val="3"/>
        <w:rPr>
          <w:rFonts w:ascii="微软雅黑" w:eastAsia="微软雅黑" w:hAnsi="微软雅黑"/>
        </w:rPr>
      </w:pPr>
      <w:bookmarkStart w:id="23" w:name="_Toc44600007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2.10功能10－</w:t>
      </w:r>
      <w:r w:rsidR="00D03792">
        <w:rPr>
          <w:rFonts w:ascii="微软雅黑" w:eastAsia="微软雅黑" w:hAnsi="微软雅黑" w:hint="eastAsia"/>
        </w:rPr>
        <w:t>修改文章</w:t>
      </w:r>
      <w:bookmarkEnd w:id="23"/>
    </w:p>
    <w:p w14:paraId="5A917D31" w14:textId="12705528" w:rsidR="006321A0" w:rsidRPr="00883C4C" w:rsidRDefault="006321A0" w:rsidP="006321A0">
      <w:pPr>
        <w:rPr>
          <w:rFonts w:ascii="微软雅黑" w:eastAsia="微软雅黑" w:hAnsi="微软雅黑" w:hint="eastAsia"/>
        </w:rPr>
      </w:pPr>
      <w:r>
        <w:tab/>
      </w:r>
      <w:r w:rsidR="00883C4C" w:rsidRPr="00883C4C">
        <w:rPr>
          <w:rFonts w:ascii="微软雅黑" w:eastAsia="微软雅黑" w:hAnsi="微软雅黑" w:hint="eastAsia"/>
        </w:rPr>
        <w:t>使用</w:t>
      </w:r>
      <w:proofErr w:type="spellStart"/>
      <w:r w:rsidR="00883C4C" w:rsidRPr="00883C4C">
        <w:rPr>
          <w:rFonts w:ascii="微软雅黑" w:eastAsia="微软雅黑" w:hAnsi="微软雅黑" w:hint="eastAsia"/>
        </w:rPr>
        <w:t>SimpleMDE</w:t>
      </w:r>
      <w:proofErr w:type="spellEnd"/>
      <w:r w:rsidR="00883C4C" w:rsidRPr="00883C4C">
        <w:rPr>
          <w:rFonts w:ascii="微软雅黑" w:eastAsia="微软雅黑" w:hAnsi="微软雅黑" w:hint="eastAsia"/>
        </w:rPr>
        <w:t>-Markdown</w:t>
      </w:r>
      <w:r w:rsidR="00883C4C" w:rsidRPr="00883C4C">
        <w:rPr>
          <w:rFonts w:ascii="微软雅黑" w:eastAsia="微软雅黑" w:hAnsi="微软雅黑"/>
        </w:rPr>
        <w:t xml:space="preserve"> </w:t>
      </w:r>
      <w:r w:rsidR="00883C4C" w:rsidRPr="00883C4C">
        <w:rPr>
          <w:rFonts w:ascii="微软雅黑" w:eastAsia="微软雅黑" w:hAnsi="微软雅黑" w:hint="eastAsia"/>
        </w:rPr>
        <w:t>Editor进行简洁，功能完整的轻量级Markdown编辑</w:t>
      </w:r>
      <w:r w:rsidR="00883C4C" w:rsidRPr="00883C4C">
        <w:rPr>
          <w:rFonts w:ascii="微软雅黑" w:eastAsia="微软雅黑" w:hAnsi="微软雅黑" w:hint="eastAsia"/>
        </w:rPr>
        <w:lastRenderedPageBreak/>
        <w:t>器，完整的实现在线</w:t>
      </w:r>
      <w:r w:rsidR="00883C4C">
        <w:rPr>
          <w:rFonts w:ascii="微软雅黑" w:eastAsia="微软雅黑" w:hAnsi="微软雅黑" w:hint="eastAsia"/>
        </w:rPr>
        <w:t>修改</w:t>
      </w:r>
      <w:r w:rsidR="00883C4C" w:rsidRPr="00883C4C">
        <w:rPr>
          <w:rFonts w:ascii="微软雅黑" w:eastAsia="微软雅黑" w:hAnsi="微软雅黑" w:hint="eastAsia"/>
        </w:rPr>
        <w:t>文章功能。</w:t>
      </w:r>
      <w:r w:rsidR="00883C4C">
        <w:rPr>
          <w:rFonts w:ascii="微软雅黑" w:eastAsia="微软雅黑" w:hAnsi="微软雅黑" w:hint="eastAsia"/>
        </w:rPr>
        <w:t>在修改文章后与嵌入式H2</w:t>
      </w:r>
      <w:r w:rsidR="00883C4C">
        <w:rPr>
          <w:rFonts w:ascii="微软雅黑" w:eastAsia="微软雅黑" w:hAnsi="微软雅黑"/>
        </w:rPr>
        <w:t xml:space="preserve"> </w:t>
      </w:r>
      <w:r w:rsidR="00883C4C">
        <w:rPr>
          <w:rFonts w:ascii="微软雅黑" w:eastAsia="微软雅黑" w:hAnsi="微软雅黑" w:hint="eastAsia"/>
        </w:rPr>
        <w:t>Database进行数据交互，确保数据一致。</w:t>
      </w:r>
    </w:p>
    <w:p w14:paraId="2ABF063B" w14:textId="3AE54C00" w:rsidR="0094377D" w:rsidRDefault="0094377D" w:rsidP="0094377D">
      <w:pPr>
        <w:pStyle w:val="3"/>
        <w:rPr>
          <w:rFonts w:ascii="微软雅黑" w:eastAsia="微软雅黑" w:hAnsi="微软雅黑"/>
        </w:rPr>
      </w:pPr>
      <w:bookmarkStart w:id="24" w:name="_Toc44600008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2.11功能11－</w:t>
      </w:r>
      <w:r w:rsidR="00D03792">
        <w:rPr>
          <w:rFonts w:ascii="微软雅黑" w:eastAsia="微软雅黑" w:hAnsi="微软雅黑" w:hint="eastAsia"/>
        </w:rPr>
        <w:t>删除文章</w:t>
      </w:r>
      <w:bookmarkEnd w:id="24"/>
    </w:p>
    <w:p w14:paraId="09A1667B" w14:textId="69A00218" w:rsidR="00915841" w:rsidRPr="004D3844" w:rsidRDefault="00915841" w:rsidP="00915841">
      <w:pPr>
        <w:rPr>
          <w:rFonts w:ascii="微软雅黑" w:eastAsia="微软雅黑" w:hAnsi="微软雅黑"/>
        </w:rPr>
      </w:pPr>
      <w:r>
        <w:tab/>
      </w:r>
      <w:r w:rsidRPr="004D3844">
        <w:rPr>
          <w:rFonts w:ascii="微软雅黑" w:eastAsia="微软雅黑" w:hAnsi="微软雅黑" w:hint="eastAsia"/>
        </w:rPr>
        <w:t>删除文章时先将文章所含数据移植到回收站中，将相应的数据添加到回收站表中，若选择删除则通过SQL语句进行数据库删除，若选择恢复则将回收站表中相应的数据删除，并在文章数据库中显示，利用Spring-data-</w:t>
      </w:r>
      <w:proofErr w:type="spellStart"/>
      <w:r w:rsidRPr="004D3844">
        <w:rPr>
          <w:rFonts w:ascii="微软雅黑" w:eastAsia="微软雅黑" w:hAnsi="微软雅黑" w:hint="eastAsia"/>
        </w:rPr>
        <w:t>jpa</w:t>
      </w:r>
      <w:proofErr w:type="spellEnd"/>
      <w:r w:rsidRPr="004D3844">
        <w:rPr>
          <w:rFonts w:ascii="微软雅黑" w:eastAsia="微软雅黑" w:hAnsi="微软雅黑" w:hint="eastAsia"/>
        </w:rPr>
        <w:t>实现脱离持久层框架。</w:t>
      </w:r>
    </w:p>
    <w:p w14:paraId="6D40A3E3" w14:textId="709B91BC" w:rsidR="00100752" w:rsidRDefault="0094377D" w:rsidP="0094377D">
      <w:pPr>
        <w:pStyle w:val="3"/>
        <w:rPr>
          <w:rFonts w:ascii="微软雅黑" w:eastAsia="微软雅黑" w:hAnsi="微软雅黑"/>
        </w:rPr>
      </w:pPr>
      <w:bookmarkStart w:id="25" w:name="_Toc44600009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2.12功能12－</w:t>
      </w:r>
      <w:r w:rsidR="00D03792">
        <w:rPr>
          <w:rFonts w:ascii="微软雅黑" w:eastAsia="微软雅黑" w:hAnsi="微软雅黑" w:hint="eastAsia"/>
        </w:rPr>
        <w:t>查询文章</w:t>
      </w:r>
      <w:bookmarkEnd w:id="25"/>
    </w:p>
    <w:p w14:paraId="1B32BC0E" w14:textId="4E1E08ED" w:rsidR="008E3F7F" w:rsidRPr="004D3844" w:rsidRDefault="008E3F7F" w:rsidP="008E3F7F">
      <w:pPr>
        <w:rPr>
          <w:rFonts w:ascii="微软雅黑" w:eastAsia="微软雅黑" w:hAnsi="微软雅黑"/>
        </w:rPr>
      </w:pPr>
      <w:r>
        <w:tab/>
      </w:r>
      <w:r w:rsidR="004D3844">
        <w:rPr>
          <w:rFonts w:ascii="微软雅黑" w:eastAsia="微软雅黑" w:hAnsi="微软雅黑" w:hint="eastAsia"/>
        </w:rPr>
        <w:t>在查询文章是，输入文章关键字，标签或状态进行模糊查询，运用表单提交的方式访问Servlet，然后将输入值传到后台，运用</w:t>
      </w:r>
      <w:proofErr w:type="spellStart"/>
      <w:r w:rsidR="004D3844">
        <w:rPr>
          <w:rFonts w:ascii="微软雅黑" w:eastAsia="微软雅黑" w:hAnsi="微软雅黑" w:hint="eastAsia"/>
        </w:rPr>
        <w:t>sql</w:t>
      </w:r>
      <w:proofErr w:type="spellEnd"/>
      <w:r w:rsidR="004D3844">
        <w:rPr>
          <w:rFonts w:ascii="微软雅黑" w:eastAsia="微软雅黑" w:hAnsi="微软雅黑" w:hint="eastAsia"/>
        </w:rPr>
        <w:t>语句对数据库进行查询，最终找到相似结果。</w:t>
      </w:r>
    </w:p>
    <w:p w14:paraId="5D50DF63" w14:textId="70E301BA" w:rsidR="000977C7" w:rsidRDefault="000977C7" w:rsidP="000977C7">
      <w:pPr>
        <w:pStyle w:val="3"/>
        <w:rPr>
          <w:rFonts w:ascii="微软雅黑" w:eastAsia="微软雅黑" w:hAnsi="微软雅黑"/>
        </w:rPr>
      </w:pPr>
      <w:bookmarkStart w:id="26" w:name="_Toc44600010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2.13功能13－</w:t>
      </w:r>
      <w:r w:rsidR="00005493">
        <w:rPr>
          <w:rFonts w:ascii="微软雅黑" w:eastAsia="微软雅黑" w:hAnsi="微软雅黑" w:hint="eastAsia"/>
        </w:rPr>
        <w:t>查看评论</w:t>
      </w:r>
      <w:bookmarkEnd w:id="26"/>
    </w:p>
    <w:p w14:paraId="72F5DDF4" w14:textId="0CC62F29" w:rsidR="000977C7" w:rsidRPr="004C5DE2" w:rsidRDefault="005E10EA" w:rsidP="004C5DE2">
      <w:pPr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利用前端UI和与数据库连接的接口搭建前端网页，</w:t>
      </w:r>
      <w:r w:rsidR="00005493" w:rsidRPr="002C5918">
        <w:rPr>
          <w:rFonts w:ascii="微软雅黑" w:eastAsia="微软雅黑" w:hAnsi="微软雅黑" w:hint="eastAsia"/>
          <w:szCs w:val="21"/>
        </w:rPr>
        <w:t>用户</w:t>
      </w:r>
      <w:r w:rsidR="00005493">
        <w:rPr>
          <w:rFonts w:ascii="微软雅黑" w:eastAsia="微软雅黑" w:hAnsi="微软雅黑" w:hint="eastAsia"/>
          <w:szCs w:val="21"/>
        </w:rPr>
        <w:t>先进入评论界面，然后可以查看某篇特定文章的评论，点击某条评论后可进行深入浏览，亦可通过关键字等查询具有某一特征的评论。</w:t>
      </w:r>
    </w:p>
    <w:p w14:paraId="01A2E8B8" w14:textId="2A0BF7A9" w:rsidR="000977C7" w:rsidRDefault="000977C7" w:rsidP="000977C7">
      <w:pPr>
        <w:pStyle w:val="3"/>
        <w:rPr>
          <w:rFonts w:ascii="微软雅黑" w:eastAsia="微软雅黑" w:hAnsi="微软雅黑"/>
        </w:rPr>
      </w:pPr>
      <w:bookmarkStart w:id="27" w:name="_Toc44600011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2.14功能14－</w:t>
      </w:r>
      <w:r w:rsidR="004C5DE2">
        <w:rPr>
          <w:rFonts w:ascii="微软雅黑" w:eastAsia="微软雅黑" w:hAnsi="微软雅黑" w:hint="eastAsia"/>
        </w:rPr>
        <w:t>发布评论与删除评论</w:t>
      </w:r>
      <w:bookmarkEnd w:id="27"/>
    </w:p>
    <w:p w14:paraId="53ADFA94" w14:textId="20360749" w:rsidR="00514DEA" w:rsidRPr="005E10EA" w:rsidRDefault="005E10EA" w:rsidP="005E10EA">
      <w:pPr>
        <w:rPr>
          <w:rFonts w:ascii="微软雅黑" w:eastAsia="微软雅黑" w:hAnsi="微软雅黑" w:hint="eastAsia"/>
        </w:rPr>
      </w:pPr>
      <w:r>
        <w:tab/>
      </w:r>
      <w:r>
        <w:rPr>
          <w:rFonts w:ascii="微软雅黑" w:eastAsia="微软雅黑" w:hAnsi="微软雅黑" w:hint="eastAsia"/>
        </w:rPr>
        <w:t>当进行发布评论与删除评论的操作时，都是以表单形式访问servlet，</w:t>
      </w:r>
      <w:r w:rsidR="00514DEA">
        <w:rPr>
          <w:rFonts w:ascii="微软雅黑" w:eastAsia="微软雅黑" w:hAnsi="微软雅黑" w:hint="eastAsia"/>
        </w:rPr>
        <w:t>与</w:t>
      </w:r>
      <w:r w:rsidR="00514DEA">
        <w:rPr>
          <w:rFonts w:ascii="微软雅黑" w:eastAsia="微软雅黑" w:hAnsi="微软雅黑"/>
        </w:rPr>
        <w:t>H</w:t>
      </w:r>
      <w:r w:rsidR="00514DEA">
        <w:rPr>
          <w:rFonts w:ascii="微软雅黑" w:eastAsia="微软雅黑" w:hAnsi="微软雅黑" w:hint="eastAsia"/>
        </w:rPr>
        <w:t>2</w:t>
      </w:r>
      <w:r w:rsidR="00514DEA">
        <w:rPr>
          <w:rFonts w:ascii="微软雅黑" w:eastAsia="微软雅黑" w:hAnsi="微软雅黑"/>
        </w:rPr>
        <w:t xml:space="preserve"> Database</w:t>
      </w:r>
      <w:r w:rsidR="00514DEA">
        <w:rPr>
          <w:rFonts w:ascii="微软雅黑" w:eastAsia="微软雅黑" w:hAnsi="微软雅黑" w:hint="eastAsia"/>
        </w:rPr>
        <w:t>进行数据交互，再在前端显示出来。</w:t>
      </w:r>
    </w:p>
    <w:p w14:paraId="1C7FEC0E" w14:textId="7A8291B0" w:rsidR="000977C7" w:rsidRDefault="000977C7" w:rsidP="000977C7">
      <w:pPr>
        <w:pStyle w:val="3"/>
        <w:rPr>
          <w:rFonts w:ascii="微软雅黑" w:eastAsia="微软雅黑" w:hAnsi="微软雅黑"/>
        </w:rPr>
      </w:pPr>
      <w:bookmarkStart w:id="28" w:name="_Toc44600012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2.15功能15－</w:t>
      </w:r>
      <w:r w:rsidR="00A012A7">
        <w:rPr>
          <w:rFonts w:ascii="微软雅黑" w:eastAsia="微软雅黑" w:hAnsi="微软雅黑" w:hint="eastAsia"/>
        </w:rPr>
        <w:t>撰写评论</w:t>
      </w:r>
      <w:bookmarkEnd w:id="28"/>
    </w:p>
    <w:p w14:paraId="1AEC9ED7" w14:textId="14D92DC0" w:rsidR="000977C7" w:rsidRPr="00A012A7" w:rsidRDefault="00A012A7" w:rsidP="00A012A7">
      <w:pPr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使用markdown标记语言使评论文本格式化，允许</w:t>
      </w:r>
      <w:proofErr w:type="spellStart"/>
      <w:r w:rsidRPr="002C5918">
        <w:rPr>
          <w:rFonts w:ascii="微软雅黑" w:eastAsia="微软雅黑" w:hAnsi="微软雅黑" w:hint="eastAsia"/>
          <w:szCs w:val="21"/>
        </w:rPr>
        <w:t>OwO</w:t>
      </w:r>
      <w:proofErr w:type="spellEnd"/>
      <w:r w:rsidRPr="002C5918">
        <w:rPr>
          <w:rFonts w:ascii="微软雅黑" w:eastAsia="微软雅黑" w:hAnsi="微软雅黑" w:hint="eastAsia"/>
          <w:szCs w:val="21"/>
        </w:rPr>
        <w:t>表情</w:t>
      </w:r>
      <w:proofErr w:type="gramStart"/>
      <w:r w:rsidRPr="002C5918">
        <w:rPr>
          <w:rFonts w:ascii="微软雅黑" w:eastAsia="微软雅黑" w:hAnsi="微软雅黑" w:hint="eastAsia"/>
          <w:szCs w:val="21"/>
        </w:rPr>
        <w:t>库丰富</w:t>
      </w:r>
      <w:proofErr w:type="gramEnd"/>
      <w:r w:rsidRPr="002C5918">
        <w:rPr>
          <w:rFonts w:ascii="微软雅黑" w:eastAsia="微软雅黑" w:hAnsi="微软雅黑" w:hint="eastAsia"/>
          <w:szCs w:val="21"/>
        </w:rPr>
        <w:t>评论内容</w:t>
      </w:r>
      <w:r>
        <w:rPr>
          <w:rFonts w:ascii="微软雅黑" w:eastAsia="微软雅黑" w:hAnsi="微软雅黑" w:hint="eastAsia"/>
          <w:szCs w:val="21"/>
        </w:rPr>
        <w:t>，用户</w:t>
      </w:r>
      <w:r>
        <w:rPr>
          <w:rFonts w:ascii="微软雅黑" w:eastAsia="微软雅黑" w:hAnsi="微软雅黑" w:hint="eastAsia"/>
          <w:szCs w:val="21"/>
        </w:rPr>
        <w:lastRenderedPageBreak/>
        <w:t>提交评论后即向博主发出审核请求，通过后可进行发布。</w:t>
      </w:r>
    </w:p>
    <w:p w14:paraId="432057A6" w14:textId="77777777" w:rsidR="000C4D99" w:rsidRDefault="000977C7" w:rsidP="000C4D99">
      <w:pPr>
        <w:pStyle w:val="3"/>
        <w:rPr>
          <w:rFonts w:ascii="微软雅黑" w:eastAsia="微软雅黑" w:hAnsi="微软雅黑"/>
        </w:rPr>
      </w:pPr>
      <w:bookmarkStart w:id="29" w:name="_Toc44600013"/>
      <w:r w:rsidRPr="00583459">
        <w:rPr>
          <w:rFonts w:ascii="微软雅黑" w:eastAsia="微软雅黑" w:hAnsi="微软雅黑" w:hint="eastAsia"/>
        </w:rPr>
        <w:t>3.</w:t>
      </w:r>
      <w:r>
        <w:rPr>
          <w:rFonts w:ascii="微软雅黑" w:eastAsia="微软雅黑" w:hAnsi="微软雅黑" w:hint="eastAsia"/>
        </w:rPr>
        <w:t>2.16功能16－</w:t>
      </w:r>
      <w:r w:rsidR="000C4D99">
        <w:rPr>
          <w:rFonts w:ascii="微软雅黑" w:eastAsia="微软雅黑" w:hAnsi="微软雅黑" w:hint="eastAsia"/>
        </w:rPr>
        <w:t>其他功能</w:t>
      </w:r>
      <w:bookmarkEnd w:id="29"/>
    </w:p>
    <w:p w14:paraId="2BB113DF" w14:textId="31F6D169" w:rsidR="000C4D99" w:rsidRDefault="000C4D99" w:rsidP="000C4D99">
      <w:pPr>
        <w:pStyle w:val="3"/>
        <w:ind w:firstLine="420"/>
      </w:pPr>
      <w:bookmarkStart w:id="30" w:name="_Toc44600014"/>
      <w:r>
        <w:rPr>
          <w:rFonts w:hint="eastAsia"/>
        </w:rPr>
        <w:t>1.</w:t>
      </w:r>
      <w:r>
        <w:rPr>
          <w:rFonts w:hint="eastAsia"/>
        </w:rPr>
        <w:t>附件</w:t>
      </w:r>
      <w:bookmarkEnd w:id="30"/>
    </w:p>
    <w:p w14:paraId="64CC6755" w14:textId="1AA37568" w:rsidR="000C4D99" w:rsidRPr="00F96C6B" w:rsidRDefault="000C4D99" w:rsidP="00F96C6B">
      <w:pPr>
        <w:ind w:firstLineChars="200" w:firstLine="420"/>
        <w:rPr>
          <w:rFonts w:ascii="微软雅黑" w:eastAsia="微软雅黑" w:hAnsi="微软雅黑"/>
          <w:szCs w:val="21"/>
        </w:rPr>
      </w:pPr>
      <w:r w:rsidRPr="004E54E6">
        <w:rPr>
          <w:rFonts w:ascii="微软雅黑" w:eastAsia="微软雅黑" w:hAnsi="微软雅黑" w:hint="eastAsia"/>
          <w:szCs w:val="21"/>
        </w:rPr>
        <w:t>附件包含表情、图片等文字延伸材料，保存在附件专栏，可通过本地上</w:t>
      </w:r>
      <w:proofErr w:type="gramStart"/>
      <w:r w:rsidRPr="004E54E6">
        <w:rPr>
          <w:rFonts w:ascii="微软雅黑" w:eastAsia="微软雅黑" w:hAnsi="微软雅黑" w:hint="eastAsia"/>
          <w:szCs w:val="21"/>
        </w:rPr>
        <w:t>传方式</w:t>
      </w:r>
      <w:proofErr w:type="gramEnd"/>
      <w:r w:rsidRPr="004E54E6">
        <w:rPr>
          <w:rFonts w:ascii="微软雅黑" w:eastAsia="微软雅黑" w:hAnsi="微软雅黑" w:hint="eastAsia"/>
          <w:szCs w:val="21"/>
        </w:rPr>
        <w:t>进行补充，亦可对其进行编辑删除不需要的附件。</w:t>
      </w:r>
    </w:p>
    <w:p w14:paraId="35126FEA" w14:textId="0D99ED3C" w:rsidR="000C4D99" w:rsidRDefault="000C4D99" w:rsidP="000C4D99">
      <w:pPr>
        <w:pStyle w:val="3"/>
        <w:ind w:firstLine="420"/>
      </w:pPr>
      <w:bookmarkStart w:id="31" w:name="_Toc44600015"/>
      <w:r>
        <w:rPr>
          <w:rFonts w:hint="eastAsia"/>
        </w:rPr>
        <w:t>2.</w:t>
      </w:r>
      <w:r>
        <w:rPr>
          <w:rFonts w:hint="eastAsia"/>
        </w:rPr>
        <w:t>外观设置</w:t>
      </w:r>
      <w:bookmarkEnd w:id="31"/>
    </w:p>
    <w:p w14:paraId="652EC0D4" w14:textId="477F9B5A" w:rsidR="00F96C6B" w:rsidRPr="00F96C6B" w:rsidRDefault="00F96C6B" w:rsidP="00F96C6B">
      <w:pPr>
        <w:ind w:firstLineChars="200" w:firstLine="420"/>
        <w:rPr>
          <w:rFonts w:ascii="微软雅黑" w:eastAsia="微软雅黑" w:hAnsi="微软雅黑"/>
          <w:szCs w:val="21"/>
        </w:rPr>
      </w:pPr>
      <w:r w:rsidRPr="0071274B">
        <w:rPr>
          <w:rFonts w:ascii="微软雅黑" w:eastAsia="微软雅黑" w:hAnsi="微软雅黑" w:hint="eastAsia"/>
          <w:szCs w:val="21"/>
        </w:rPr>
        <w:t>主题针对用户进行云存储，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用户可线上</w:t>
      </w:r>
      <w:proofErr w:type="gramEnd"/>
      <w:r w:rsidRPr="0071274B">
        <w:rPr>
          <w:rFonts w:ascii="微软雅黑" w:eastAsia="微软雅黑" w:hAnsi="微软雅黑" w:hint="eastAsia"/>
          <w:szCs w:val="21"/>
        </w:rPr>
        <w:t>下载主题，也可本地上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传个人</w:t>
      </w:r>
      <w:proofErr w:type="gramEnd"/>
      <w:r w:rsidRPr="0071274B">
        <w:rPr>
          <w:rFonts w:ascii="微软雅黑" w:eastAsia="微软雅黑" w:hAnsi="微软雅黑" w:hint="eastAsia"/>
          <w:szCs w:val="21"/>
        </w:rPr>
        <w:t>主题，对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博客整体</w:t>
      </w:r>
      <w:proofErr w:type="gramEnd"/>
      <w:r w:rsidRPr="0071274B">
        <w:rPr>
          <w:rFonts w:ascii="微软雅黑" w:eastAsia="微软雅黑" w:hAnsi="微软雅黑" w:hint="eastAsia"/>
          <w:szCs w:val="21"/>
        </w:rPr>
        <w:t>风格进行任意切换。</w:t>
      </w:r>
    </w:p>
    <w:p w14:paraId="0CDE75FF" w14:textId="7E7B42D5" w:rsidR="000C4D99" w:rsidRDefault="000C4D99" w:rsidP="000C4D99">
      <w:pPr>
        <w:pStyle w:val="3"/>
        <w:ind w:firstLine="420"/>
      </w:pPr>
      <w:bookmarkStart w:id="32" w:name="_Toc44600016"/>
      <w:r>
        <w:rPr>
          <w:rFonts w:hint="eastAsia"/>
        </w:rPr>
        <w:t>3.</w:t>
      </w:r>
      <w:r>
        <w:rPr>
          <w:rFonts w:hint="eastAsia"/>
        </w:rPr>
        <w:t>系统设置</w:t>
      </w:r>
      <w:bookmarkEnd w:id="32"/>
    </w:p>
    <w:p w14:paraId="28204AE7" w14:textId="633064FE" w:rsidR="00AB2B64" w:rsidRPr="00CB33BC" w:rsidRDefault="00F96C6B" w:rsidP="00CB33BC">
      <w:pPr>
        <w:ind w:firstLineChars="200" w:firstLine="420"/>
        <w:rPr>
          <w:rFonts w:ascii="微软雅黑" w:eastAsia="微软雅黑" w:hAnsi="微软雅黑"/>
          <w:szCs w:val="21"/>
        </w:rPr>
      </w:pPr>
      <w:r w:rsidRPr="0071274B">
        <w:rPr>
          <w:rFonts w:ascii="微软雅黑" w:eastAsia="微软雅黑" w:hAnsi="微软雅黑" w:hint="eastAsia"/>
          <w:szCs w:val="21"/>
        </w:rPr>
        <w:t>用户可以获取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博客基本</w:t>
      </w:r>
      <w:proofErr w:type="gramEnd"/>
      <w:r w:rsidRPr="0071274B">
        <w:rPr>
          <w:rFonts w:ascii="微软雅黑" w:eastAsia="微软雅黑" w:hAnsi="微软雅黑" w:hint="eastAsia"/>
          <w:szCs w:val="21"/>
        </w:rPr>
        <w:t>信息，同时进行文章、邮箱</w:t>
      </w:r>
      <w:proofErr w:type="spellStart"/>
      <w:r w:rsidRPr="0071274B">
        <w:rPr>
          <w:rFonts w:ascii="微软雅黑" w:eastAsia="微软雅黑" w:hAnsi="微软雅黑" w:hint="eastAsia"/>
          <w:szCs w:val="21"/>
        </w:rPr>
        <w:t>seo</w:t>
      </w:r>
      <w:proofErr w:type="spellEnd"/>
      <w:r w:rsidRPr="0071274B">
        <w:rPr>
          <w:rFonts w:ascii="微软雅黑" w:eastAsia="微软雅黑" w:hAnsi="微软雅黑" w:hint="eastAsia"/>
          <w:szCs w:val="21"/>
        </w:rPr>
        <w:t>、评论等设置；也可以使用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博客小</w:t>
      </w:r>
      <w:proofErr w:type="gramEnd"/>
      <w:r w:rsidRPr="0071274B">
        <w:rPr>
          <w:rFonts w:ascii="微软雅黑" w:eastAsia="微软雅黑" w:hAnsi="微软雅黑" w:hint="eastAsia"/>
          <w:szCs w:val="21"/>
        </w:rPr>
        <w:t>工具，如markdown文章导入，快速</w:t>
      </w:r>
      <w:proofErr w:type="gramStart"/>
      <w:r w:rsidRPr="0071274B">
        <w:rPr>
          <w:rFonts w:ascii="微软雅黑" w:eastAsia="微软雅黑" w:hAnsi="微软雅黑" w:hint="eastAsia"/>
          <w:szCs w:val="21"/>
        </w:rPr>
        <w:t>完成博客书写</w:t>
      </w:r>
      <w:proofErr w:type="gramEnd"/>
      <w:r w:rsidRPr="0071274B">
        <w:rPr>
          <w:rFonts w:ascii="微软雅黑" w:eastAsia="微软雅黑" w:hAnsi="微软雅黑" w:hint="eastAsia"/>
          <w:szCs w:val="21"/>
        </w:rPr>
        <w:t>。</w:t>
      </w:r>
    </w:p>
    <w:sectPr w:rsidR="00AB2B64" w:rsidRPr="00CB33BC" w:rsidSect="0070664F">
      <w:headerReference w:type="default" r:id="rId56"/>
      <w:footerReference w:type="default" r:id="rId57"/>
      <w:pgSz w:w="11906" w:h="16838"/>
      <w:pgMar w:top="1440" w:right="1800" w:bottom="1440" w:left="1800" w:header="426" w:footer="666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CD7E9" w14:textId="77777777" w:rsidR="00E00B9F" w:rsidRDefault="00E00B9F" w:rsidP="00693E19">
      <w:r>
        <w:separator/>
      </w:r>
    </w:p>
  </w:endnote>
  <w:endnote w:type="continuationSeparator" w:id="0">
    <w:p w14:paraId="3E4A2A70" w14:textId="77777777" w:rsidR="00E00B9F" w:rsidRDefault="00E00B9F" w:rsidP="00693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AF0E9" w14:textId="77777777" w:rsidR="002A25E7" w:rsidRPr="00775C4E" w:rsidRDefault="002A25E7" w:rsidP="00775C4E">
    <w:pPr>
      <w:pStyle w:val="a5"/>
      <w:pBdr>
        <w:top w:val="thinThickSmallGap" w:sz="24" w:space="1" w:color="622423" w:themeColor="accent2" w:themeShade="7F"/>
      </w:pBdr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>西北工业大学                             技术文档 注意保密</w:t>
    </w:r>
    <w:r w:rsidRPr="00775C4E">
      <w:rPr>
        <w:rFonts w:ascii="微软雅黑" w:eastAsia="微软雅黑" w:hAnsi="微软雅黑"/>
      </w:rPr>
      <w:ptab w:relativeTo="margin" w:alignment="right" w:leader="none"/>
    </w:r>
    <w:r w:rsidRPr="00775C4E">
      <w:rPr>
        <w:rFonts w:ascii="微软雅黑" w:eastAsia="微软雅黑" w:hAnsi="微软雅黑" w:hint="eastAsia"/>
      </w:rPr>
      <w:t>第</w:t>
    </w:r>
    <w:r w:rsidRPr="00775C4E">
      <w:rPr>
        <w:rFonts w:ascii="微软雅黑" w:eastAsia="微软雅黑" w:hAnsi="微软雅黑"/>
      </w:rPr>
      <w:fldChar w:fldCharType="begin"/>
    </w:r>
    <w:r w:rsidRPr="00775C4E">
      <w:rPr>
        <w:rFonts w:ascii="微软雅黑" w:eastAsia="微软雅黑" w:hAnsi="微软雅黑"/>
      </w:rPr>
      <w:instrText xml:space="preserve"> </w:instrText>
    </w:r>
    <w:r w:rsidRPr="00775C4E">
      <w:rPr>
        <w:rFonts w:ascii="微软雅黑" w:eastAsia="微软雅黑" w:hAnsi="微软雅黑" w:hint="eastAsia"/>
      </w:rPr>
      <w:instrText>PAGE   \* MERGEFORMAT</w:instrText>
    </w:r>
    <w:r w:rsidRPr="00775C4E">
      <w:rPr>
        <w:rFonts w:ascii="微软雅黑" w:eastAsia="微软雅黑" w:hAnsi="微软雅黑"/>
      </w:rPr>
      <w:instrText xml:space="preserve"> </w:instrText>
    </w:r>
    <w:r w:rsidRPr="00775C4E">
      <w:rPr>
        <w:rFonts w:ascii="微软雅黑" w:eastAsia="微软雅黑" w:hAnsi="微软雅黑"/>
      </w:rPr>
      <w:fldChar w:fldCharType="separate"/>
    </w:r>
    <w:r w:rsidR="00100752">
      <w:rPr>
        <w:rFonts w:ascii="微软雅黑" w:eastAsia="微软雅黑" w:hAnsi="微软雅黑"/>
        <w:noProof/>
      </w:rPr>
      <w:t>5</w:t>
    </w:r>
    <w:r w:rsidRPr="00775C4E">
      <w:rPr>
        <w:rFonts w:ascii="微软雅黑" w:eastAsia="微软雅黑" w:hAnsi="微软雅黑"/>
      </w:rPr>
      <w:fldChar w:fldCharType="end"/>
    </w:r>
    <w:r w:rsidRPr="00775C4E">
      <w:rPr>
        <w:rFonts w:ascii="微软雅黑" w:eastAsia="微软雅黑" w:hAnsi="微软雅黑" w:hint="eastAsia"/>
      </w:rPr>
      <w:t>页 共</w:t>
    </w:r>
    <w:fldSimple w:instr=" NUMPAGES   \* MERGEFORMAT ">
      <w:r w:rsidR="00100752" w:rsidRPr="00100752">
        <w:rPr>
          <w:rFonts w:ascii="微软雅黑" w:eastAsia="微软雅黑" w:hAnsi="微软雅黑"/>
          <w:noProof/>
        </w:rPr>
        <w:t>28</w:t>
      </w:r>
    </w:fldSimple>
    <w:r w:rsidRPr="00775C4E">
      <w:rPr>
        <w:rFonts w:ascii="微软雅黑" w:eastAsia="微软雅黑" w:hAnsi="微软雅黑" w:hint="eastAsia"/>
      </w:rPr>
      <w:t>页</w:t>
    </w:r>
  </w:p>
  <w:p w14:paraId="6EC912D4" w14:textId="4C0C0055" w:rsidR="002A25E7" w:rsidRPr="00775C4E" w:rsidRDefault="002A25E7" w:rsidP="00775C4E">
    <w:pPr>
      <w:pStyle w:val="a5"/>
      <w:pBdr>
        <w:top w:val="thinThickSmallGap" w:sz="24" w:space="1" w:color="622423" w:themeColor="accent2" w:themeShade="7F"/>
      </w:pBdr>
      <w:rPr>
        <w:rFonts w:ascii="微软雅黑" w:eastAsia="微软雅黑" w:hAnsi="微软雅黑"/>
      </w:rPr>
    </w:pPr>
    <w:r w:rsidRPr="00775C4E">
      <w:rPr>
        <w:rFonts w:ascii="微软雅黑" w:eastAsia="微软雅黑" w:hAnsi="微软雅黑" w:hint="eastAsia"/>
      </w:rPr>
      <w:t>地址：西安</w:t>
    </w:r>
    <w:r>
      <w:rPr>
        <w:rFonts w:ascii="微软雅黑" w:eastAsia="微软雅黑" w:hAnsi="微软雅黑" w:hint="eastAsia"/>
      </w:rPr>
      <w:t>市</w:t>
    </w:r>
    <w:r w:rsidR="007C54CF">
      <w:rPr>
        <w:rFonts w:ascii="微软雅黑" w:eastAsia="微软雅黑" w:hAnsi="微软雅黑" w:hint="eastAsia"/>
      </w:rPr>
      <w:t>东大村1号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6A790D" w14:textId="77777777" w:rsidR="00E00B9F" w:rsidRDefault="00E00B9F" w:rsidP="00693E19">
      <w:r>
        <w:separator/>
      </w:r>
    </w:p>
  </w:footnote>
  <w:footnote w:type="continuationSeparator" w:id="0">
    <w:p w14:paraId="1B09AD68" w14:textId="77777777" w:rsidR="00E00B9F" w:rsidRDefault="00E00B9F" w:rsidP="00693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03D8B3" w14:textId="77777777" w:rsidR="002A25E7" w:rsidRDefault="002A25E7" w:rsidP="00C40CE2">
    <w:pPr>
      <w:pStyle w:val="a3"/>
      <w:pBdr>
        <w:bottom w:val="thickThinSmallGap" w:sz="24" w:space="1" w:color="622423" w:themeColor="accent2" w:themeShade="7F"/>
      </w:pBdr>
      <w:jc w:val="left"/>
      <w:rPr>
        <w:rFonts w:ascii="微软雅黑" w:eastAsia="微软雅黑" w:hAnsi="微软雅黑"/>
      </w:rPr>
    </w:pPr>
  </w:p>
  <w:p w14:paraId="099D06E6" w14:textId="595AA7E7" w:rsidR="002A25E7" w:rsidRPr="00775C4E" w:rsidRDefault="002A25E7" w:rsidP="0075430F">
    <w:pPr>
      <w:pStyle w:val="a3"/>
      <w:pBdr>
        <w:bottom w:val="thickThinSmallGap" w:sz="24" w:space="1" w:color="622423" w:themeColor="accent2" w:themeShade="7F"/>
      </w:pBdr>
      <w:jc w:val="left"/>
      <w:rPr>
        <w:rFonts w:ascii="微软雅黑" w:eastAsia="微软雅黑" w:hAnsi="微软雅黑" w:cstheme="majorBidi"/>
        <w:sz w:val="32"/>
        <w:szCs w:val="32"/>
      </w:rPr>
    </w:pPr>
    <w:r>
      <w:rPr>
        <w:rFonts w:ascii="微软雅黑" w:eastAsia="微软雅黑" w:hAnsi="微软雅黑" w:hint="eastAsia"/>
      </w:rPr>
      <w:t>西北工业大学－</w:t>
    </w:r>
    <w:r w:rsidR="00C16894">
      <w:rPr>
        <w:rFonts w:ascii="微软雅黑" w:eastAsia="微软雅黑" w:hAnsi="微软雅黑" w:hint="eastAsia"/>
      </w:rPr>
      <w:t>Halo</w:t>
    </w:r>
    <w:proofErr w:type="gramStart"/>
    <w:r w:rsidR="00C16894">
      <w:rPr>
        <w:rFonts w:ascii="微软雅黑" w:eastAsia="微软雅黑" w:hAnsi="微软雅黑" w:hint="eastAsia"/>
      </w:rPr>
      <w:t>博客软件开发</w:t>
    </w:r>
    <w:proofErr w:type="gramEnd"/>
    <w:r w:rsidR="00C16894">
      <w:rPr>
        <w:rFonts w:ascii="微软雅黑" w:eastAsia="微软雅黑" w:hAnsi="微软雅黑" w:hint="eastAsia"/>
      </w:rPr>
      <w:t>小组</w:t>
    </w:r>
    <w:r>
      <w:rPr>
        <w:rFonts w:ascii="微软雅黑" w:eastAsia="微软雅黑" w:hAnsi="微软雅黑" w:hint="eastAsia"/>
      </w:rPr>
      <w:t xml:space="preserve">                          </w:t>
    </w:r>
    <w:r w:rsidR="00C16894">
      <w:rPr>
        <w:rFonts w:ascii="微软雅黑" w:eastAsia="微软雅黑" w:hAnsi="微软雅黑"/>
      </w:rPr>
      <w:t xml:space="preserve">           </w:t>
    </w:r>
    <w:r>
      <w:rPr>
        <w:rFonts w:ascii="微软雅黑" w:eastAsia="微软雅黑" w:hAnsi="微软雅黑" w:hint="eastAsia"/>
      </w:rPr>
      <w:t xml:space="preserve"> </w:t>
    </w:r>
    <w:sdt>
      <w:sdtPr>
        <w:rPr>
          <w:rFonts w:ascii="微软雅黑" w:eastAsia="微软雅黑" w:hAnsi="微软雅黑" w:hint="eastAsia"/>
        </w:rPr>
        <w:alias w:val="请输入文档名称"/>
        <w:tag w:val="请输入文档名称"/>
        <w:id w:val="-1285487132"/>
        <w:placeholder>
          <w:docPart w:val="ECFE7ACFD0874D6A844B08D21F8EF0EE"/>
        </w:placeholder>
      </w:sdtPr>
      <w:sdtEndPr/>
      <w:sdtContent>
        <w:r>
          <w:rPr>
            <w:rFonts w:ascii="微软雅黑" w:eastAsia="微软雅黑" w:hAnsi="微软雅黑" w:hint="eastAsia"/>
          </w:rPr>
          <w:t>可行性分析报告</w:t>
        </w:r>
      </w:sdtContent>
    </w:sdt>
    <w:r>
      <w:rPr>
        <w:rFonts w:ascii="微软雅黑" w:eastAsia="微软雅黑" w:hAnsi="微软雅黑" w:hint="eastAsia"/>
      </w:rPr>
      <w:t xml:space="preserve"> v</w:t>
    </w:r>
    <w:sdt>
      <w:sdtPr>
        <w:rPr>
          <w:rFonts w:ascii="微软雅黑" w:eastAsia="微软雅黑" w:hAnsi="微软雅黑" w:hint="eastAsia"/>
        </w:rPr>
        <w:alias w:val="请选择版本号"/>
        <w:tag w:val="请选择版本号"/>
        <w:id w:val="-481847178"/>
        <w:placeholder>
          <w:docPart w:val="5391B29AE5E44979A0F6855355198C2C"/>
        </w:placeholder>
        <w:dropDownList>
          <w:listItem w:displayText="1.0" w:value="1.0"/>
          <w:listItem w:displayText="0.1" w:value="0.1"/>
          <w:listItem w:displayText="0.2" w:value="0.2"/>
          <w:listItem w:displayText="0.3" w:value="0.3"/>
        </w:dropDownList>
      </w:sdtPr>
      <w:sdtEndPr/>
      <w:sdtContent>
        <w:r>
          <w:rPr>
            <w:rFonts w:ascii="微软雅黑" w:eastAsia="微软雅黑" w:hAnsi="微软雅黑" w:hint="eastAsia"/>
          </w:rPr>
          <w:t>1.0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71709"/>
    <w:multiLevelType w:val="hybridMultilevel"/>
    <w:tmpl w:val="BB46EF6E"/>
    <w:lvl w:ilvl="0" w:tplc="121871F8">
      <w:start w:val="1"/>
      <w:numFmt w:val="japaneseCounting"/>
      <w:lvlText w:val="第%1节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7479C9"/>
    <w:multiLevelType w:val="hybridMultilevel"/>
    <w:tmpl w:val="CC0EC25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409703B"/>
    <w:multiLevelType w:val="hybridMultilevel"/>
    <w:tmpl w:val="C02860FE"/>
    <w:lvl w:ilvl="0" w:tplc="71D21A50">
      <w:start w:val="1"/>
      <w:numFmt w:val="decimal"/>
      <w:lvlText w:val="%1、"/>
      <w:lvlJc w:val="left"/>
      <w:pPr>
        <w:ind w:left="1565" w:hanging="10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42417673"/>
    <w:multiLevelType w:val="hybridMultilevel"/>
    <w:tmpl w:val="DC821EA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3F972F5"/>
    <w:multiLevelType w:val="hybridMultilevel"/>
    <w:tmpl w:val="BDEEFB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1F213D"/>
    <w:multiLevelType w:val="hybridMultilevel"/>
    <w:tmpl w:val="E8022DF0"/>
    <w:lvl w:ilvl="0" w:tplc="43707F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0B04842"/>
    <w:multiLevelType w:val="hybridMultilevel"/>
    <w:tmpl w:val="9F08826E"/>
    <w:lvl w:ilvl="0" w:tplc="C24EB5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BD37A82"/>
    <w:multiLevelType w:val="hybridMultilevel"/>
    <w:tmpl w:val="5CA470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26E55F9"/>
    <w:multiLevelType w:val="hybridMultilevel"/>
    <w:tmpl w:val="C354F53E"/>
    <w:lvl w:ilvl="0" w:tplc="2E9ED324">
      <w:start w:val="1"/>
      <w:numFmt w:val="japaneseCounting"/>
      <w:lvlText w:val="第%1条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3F3891"/>
    <w:multiLevelType w:val="hybridMultilevel"/>
    <w:tmpl w:val="A5BA7AA4"/>
    <w:lvl w:ilvl="0" w:tplc="67A0D4BA">
      <w:start w:val="1"/>
      <w:numFmt w:val="decimal"/>
      <w:lvlText w:val="%1、"/>
      <w:lvlJc w:val="left"/>
      <w:pPr>
        <w:ind w:left="525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2F1"/>
    <w:rsid w:val="00005493"/>
    <w:rsid w:val="00010828"/>
    <w:rsid w:val="000353F3"/>
    <w:rsid w:val="0004493B"/>
    <w:rsid w:val="00047BB7"/>
    <w:rsid w:val="00051435"/>
    <w:rsid w:val="00051494"/>
    <w:rsid w:val="00056427"/>
    <w:rsid w:val="00061C1B"/>
    <w:rsid w:val="00064FA8"/>
    <w:rsid w:val="00093271"/>
    <w:rsid w:val="000977C7"/>
    <w:rsid w:val="000A357A"/>
    <w:rsid w:val="000C4D99"/>
    <w:rsid w:val="000C524F"/>
    <w:rsid w:val="000E2064"/>
    <w:rsid w:val="000E2895"/>
    <w:rsid w:val="000E3F10"/>
    <w:rsid w:val="00100752"/>
    <w:rsid w:val="0010265E"/>
    <w:rsid w:val="001130AF"/>
    <w:rsid w:val="0012186B"/>
    <w:rsid w:val="00121F4B"/>
    <w:rsid w:val="001223F9"/>
    <w:rsid w:val="00122993"/>
    <w:rsid w:val="00126D7B"/>
    <w:rsid w:val="0012781A"/>
    <w:rsid w:val="001309EB"/>
    <w:rsid w:val="00132CA9"/>
    <w:rsid w:val="00132E03"/>
    <w:rsid w:val="001B3274"/>
    <w:rsid w:val="001E2BF2"/>
    <w:rsid w:val="001F2C82"/>
    <w:rsid w:val="00204EBD"/>
    <w:rsid w:val="002258DC"/>
    <w:rsid w:val="00226EE4"/>
    <w:rsid w:val="00234569"/>
    <w:rsid w:val="00237EB9"/>
    <w:rsid w:val="002551BD"/>
    <w:rsid w:val="00257360"/>
    <w:rsid w:val="002669F2"/>
    <w:rsid w:val="002950BC"/>
    <w:rsid w:val="002969BE"/>
    <w:rsid w:val="002A25E7"/>
    <w:rsid w:val="002A3320"/>
    <w:rsid w:val="002A4A2E"/>
    <w:rsid w:val="002B57FF"/>
    <w:rsid w:val="002B62FC"/>
    <w:rsid w:val="002B6BE5"/>
    <w:rsid w:val="002C1145"/>
    <w:rsid w:val="002D0631"/>
    <w:rsid w:val="002D1C3F"/>
    <w:rsid w:val="002E0C77"/>
    <w:rsid w:val="00301729"/>
    <w:rsid w:val="00314C3B"/>
    <w:rsid w:val="00333FB3"/>
    <w:rsid w:val="003412F5"/>
    <w:rsid w:val="00341319"/>
    <w:rsid w:val="0034149A"/>
    <w:rsid w:val="0034547D"/>
    <w:rsid w:val="00345BCF"/>
    <w:rsid w:val="00347F11"/>
    <w:rsid w:val="00350884"/>
    <w:rsid w:val="00353098"/>
    <w:rsid w:val="003724A6"/>
    <w:rsid w:val="003734C0"/>
    <w:rsid w:val="00395363"/>
    <w:rsid w:val="00397116"/>
    <w:rsid w:val="00397EB2"/>
    <w:rsid w:val="003B1894"/>
    <w:rsid w:val="003B6632"/>
    <w:rsid w:val="003D2F45"/>
    <w:rsid w:val="003D70F4"/>
    <w:rsid w:val="003E51E2"/>
    <w:rsid w:val="003F0362"/>
    <w:rsid w:val="00411482"/>
    <w:rsid w:val="00415F6A"/>
    <w:rsid w:val="00434152"/>
    <w:rsid w:val="00450BA4"/>
    <w:rsid w:val="004512DA"/>
    <w:rsid w:val="00481BC9"/>
    <w:rsid w:val="00492D13"/>
    <w:rsid w:val="004A4BFE"/>
    <w:rsid w:val="004A6B9E"/>
    <w:rsid w:val="004B069B"/>
    <w:rsid w:val="004B0AF2"/>
    <w:rsid w:val="004C4E44"/>
    <w:rsid w:val="004C5DE2"/>
    <w:rsid w:val="004C718C"/>
    <w:rsid w:val="004D3844"/>
    <w:rsid w:val="004D7156"/>
    <w:rsid w:val="004E5904"/>
    <w:rsid w:val="004E6B58"/>
    <w:rsid w:val="004F763F"/>
    <w:rsid w:val="00502744"/>
    <w:rsid w:val="005120F8"/>
    <w:rsid w:val="00514DEA"/>
    <w:rsid w:val="00527562"/>
    <w:rsid w:val="005407EC"/>
    <w:rsid w:val="00546C96"/>
    <w:rsid w:val="00563146"/>
    <w:rsid w:val="00573D81"/>
    <w:rsid w:val="00580E33"/>
    <w:rsid w:val="00583459"/>
    <w:rsid w:val="005C141D"/>
    <w:rsid w:val="005C7980"/>
    <w:rsid w:val="005D0315"/>
    <w:rsid w:val="005D3773"/>
    <w:rsid w:val="005D65BA"/>
    <w:rsid w:val="005E10EA"/>
    <w:rsid w:val="005E339C"/>
    <w:rsid w:val="005F0A24"/>
    <w:rsid w:val="005F547A"/>
    <w:rsid w:val="005F6D53"/>
    <w:rsid w:val="005F7AD9"/>
    <w:rsid w:val="006139EA"/>
    <w:rsid w:val="00624323"/>
    <w:rsid w:val="00626B86"/>
    <w:rsid w:val="006321A0"/>
    <w:rsid w:val="00642B0F"/>
    <w:rsid w:val="00643AAA"/>
    <w:rsid w:val="00650BD2"/>
    <w:rsid w:val="0065309A"/>
    <w:rsid w:val="006601F2"/>
    <w:rsid w:val="00664B2C"/>
    <w:rsid w:val="00671DE4"/>
    <w:rsid w:val="00675548"/>
    <w:rsid w:val="00693E19"/>
    <w:rsid w:val="006A0C69"/>
    <w:rsid w:val="006A2B6A"/>
    <w:rsid w:val="006A3133"/>
    <w:rsid w:val="006A472C"/>
    <w:rsid w:val="006B0C68"/>
    <w:rsid w:val="006C6F0D"/>
    <w:rsid w:val="006E0F58"/>
    <w:rsid w:val="006E570B"/>
    <w:rsid w:val="006F49C1"/>
    <w:rsid w:val="007024B8"/>
    <w:rsid w:val="007033C2"/>
    <w:rsid w:val="00705295"/>
    <w:rsid w:val="00705CA1"/>
    <w:rsid w:val="0070664F"/>
    <w:rsid w:val="007101FD"/>
    <w:rsid w:val="00710B4D"/>
    <w:rsid w:val="00731B42"/>
    <w:rsid w:val="00750A43"/>
    <w:rsid w:val="0075430F"/>
    <w:rsid w:val="007660A6"/>
    <w:rsid w:val="00775C4E"/>
    <w:rsid w:val="00793891"/>
    <w:rsid w:val="007964B4"/>
    <w:rsid w:val="0079709E"/>
    <w:rsid w:val="007B3D13"/>
    <w:rsid w:val="007B5DE9"/>
    <w:rsid w:val="007C54CF"/>
    <w:rsid w:val="007C54D5"/>
    <w:rsid w:val="007D05E4"/>
    <w:rsid w:val="007D7111"/>
    <w:rsid w:val="007E4256"/>
    <w:rsid w:val="007E478F"/>
    <w:rsid w:val="007E609D"/>
    <w:rsid w:val="007F3C15"/>
    <w:rsid w:val="00802AE2"/>
    <w:rsid w:val="00802C64"/>
    <w:rsid w:val="008075C6"/>
    <w:rsid w:val="008102C2"/>
    <w:rsid w:val="00811767"/>
    <w:rsid w:val="00813481"/>
    <w:rsid w:val="00816F28"/>
    <w:rsid w:val="00832E1D"/>
    <w:rsid w:val="00847AEC"/>
    <w:rsid w:val="0085523D"/>
    <w:rsid w:val="008554D0"/>
    <w:rsid w:val="00857C77"/>
    <w:rsid w:val="00857DB7"/>
    <w:rsid w:val="00860AED"/>
    <w:rsid w:val="00871F58"/>
    <w:rsid w:val="008772BF"/>
    <w:rsid w:val="00883C4C"/>
    <w:rsid w:val="0089498A"/>
    <w:rsid w:val="008A05F3"/>
    <w:rsid w:val="008B65BA"/>
    <w:rsid w:val="008D0DBF"/>
    <w:rsid w:val="008D3577"/>
    <w:rsid w:val="008D6259"/>
    <w:rsid w:val="008D7895"/>
    <w:rsid w:val="008E03AF"/>
    <w:rsid w:val="008E3F7F"/>
    <w:rsid w:val="008E5C18"/>
    <w:rsid w:val="009035C6"/>
    <w:rsid w:val="00910651"/>
    <w:rsid w:val="00910ED4"/>
    <w:rsid w:val="00912D1B"/>
    <w:rsid w:val="00915841"/>
    <w:rsid w:val="00916381"/>
    <w:rsid w:val="00916AD6"/>
    <w:rsid w:val="00920537"/>
    <w:rsid w:val="00923B3E"/>
    <w:rsid w:val="00925FAE"/>
    <w:rsid w:val="00925FC9"/>
    <w:rsid w:val="0094377D"/>
    <w:rsid w:val="00956410"/>
    <w:rsid w:val="00960381"/>
    <w:rsid w:val="00973DDA"/>
    <w:rsid w:val="009819F2"/>
    <w:rsid w:val="009877B0"/>
    <w:rsid w:val="00993F3F"/>
    <w:rsid w:val="00994F39"/>
    <w:rsid w:val="009C0F90"/>
    <w:rsid w:val="009C12C0"/>
    <w:rsid w:val="009C61D1"/>
    <w:rsid w:val="009C79EA"/>
    <w:rsid w:val="009F19EB"/>
    <w:rsid w:val="009F3E8F"/>
    <w:rsid w:val="009F7352"/>
    <w:rsid w:val="00A012A7"/>
    <w:rsid w:val="00A03371"/>
    <w:rsid w:val="00A11B16"/>
    <w:rsid w:val="00A14C77"/>
    <w:rsid w:val="00A20D0F"/>
    <w:rsid w:val="00A21B06"/>
    <w:rsid w:val="00A224FA"/>
    <w:rsid w:val="00A22E63"/>
    <w:rsid w:val="00A26035"/>
    <w:rsid w:val="00A2649F"/>
    <w:rsid w:val="00A4111A"/>
    <w:rsid w:val="00A5176E"/>
    <w:rsid w:val="00A868B5"/>
    <w:rsid w:val="00A92D25"/>
    <w:rsid w:val="00A972ED"/>
    <w:rsid w:val="00AA2AAC"/>
    <w:rsid w:val="00AA3872"/>
    <w:rsid w:val="00AB2B64"/>
    <w:rsid w:val="00AC3DE6"/>
    <w:rsid w:val="00AE7EBA"/>
    <w:rsid w:val="00AF3879"/>
    <w:rsid w:val="00AF5CE1"/>
    <w:rsid w:val="00B032E0"/>
    <w:rsid w:val="00B065F1"/>
    <w:rsid w:val="00B10076"/>
    <w:rsid w:val="00B344F9"/>
    <w:rsid w:val="00B34DCB"/>
    <w:rsid w:val="00B37E86"/>
    <w:rsid w:val="00B51976"/>
    <w:rsid w:val="00B60FFC"/>
    <w:rsid w:val="00B8757E"/>
    <w:rsid w:val="00BA3B8F"/>
    <w:rsid w:val="00BB7A94"/>
    <w:rsid w:val="00BB7FD2"/>
    <w:rsid w:val="00BC1D2F"/>
    <w:rsid w:val="00BC365C"/>
    <w:rsid w:val="00BD5B2B"/>
    <w:rsid w:val="00BE2917"/>
    <w:rsid w:val="00BE62A4"/>
    <w:rsid w:val="00BF14E1"/>
    <w:rsid w:val="00BF2954"/>
    <w:rsid w:val="00BF62F1"/>
    <w:rsid w:val="00C16894"/>
    <w:rsid w:val="00C31F13"/>
    <w:rsid w:val="00C40CE2"/>
    <w:rsid w:val="00C472B0"/>
    <w:rsid w:val="00C47ED9"/>
    <w:rsid w:val="00C52CC0"/>
    <w:rsid w:val="00C63DBD"/>
    <w:rsid w:val="00C66EEE"/>
    <w:rsid w:val="00C67872"/>
    <w:rsid w:val="00C7484A"/>
    <w:rsid w:val="00C81502"/>
    <w:rsid w:val="00C92ABA"/>
    <w:rsid w:val="00CA6740"/>
    <w:rsid w:val="00CB33BC"/>
    <w:rsid w:val="00CD281D"/>
    <w:rsid w:val="00CE0B43"/>
    <w:rsid w:val="00CE312D"/>
    <w:rsid w:val="00CF121C"/>
    <w:rsid w:val="00CF2AF8"/>
    <w:rsid w:val="00CF54E5"/>
    <w:rsid w:val="00CF61D8"/>
    <w:rsid w:val="00CF7978"/>
    <w:rsid w:val="00D03792"/>
    <w:rsid w:val="00D1088B"/>
    <w:rsid w:val="00D13A1F"/>
    <w:rsid w:val="00D15310"/>
    <w:rsid w:val="00D338FA"/>
    <w:rsid w:val="00D40238"/>
    <w:rsid w:val="00D402EC"/>
    <w:rsid w:val="00D536FA"/>
    <w:rsid w:val="00D5400D"/>
    <w:rsid w:val="00D61937"/>
    <w:rsid w:val="00D6564C"/>
    <w:rsid w:val="00D71BC4"/>
    <w:rsid w:val="00DA292D"/>
    <w:rsid w:val="00DB55C8"/>
    <w:rsid w:val="00DC0EDD"/>
    <w:rsid w:val="00DC5040"/>
    <w:rsid w:val="00DD0182"/>
    <w:rsid w:val="00DD2DA7"/>
    <w:rsid w:val="00DD581D"/>
    <w:rsid w:val="00DF3501"/>
    <w:rsid w:val="00DF36BD"/>
    <w:rsid w:val="00DF420F"/>
    <w:rsid w:val="00E00B9F"/>
    <w:rsid w:val="00E147CA"/>
    <w:rsid w:val="00E22742"/>
    <w:rsid w:val="00E46853"/>
    <w:rsid w:val="00E659DD"/>
    <w:rsid w:val="00E719A8"/>
    <w:rsid w:val="00E86069"/>
    <w:rsid w:val="00E937F4"/>
    <w:rsid w:val="00EA68D1"/>
    <w:rsid w:val="00EB7318"/>
    <w:rsid w:val="00EB7409"/>
    <w:rsid w:val="00EE064F"/>
    <w:rsid w:val="00EF580E"/>
    <w:rsid w:val="00F00263"/>
    <w:rsid w:val="00F00863"/>
    <w:rsid w:val="00F011B5"/>
    <w:rsid w:val="00F029CD"/>
    <w:rsid w:val="00F04753"/>
    <w:rsid w:val="00F10F67"/>
    <w:rsid w:val="00F12FC6"/>
    <w:rsid w:val="00F2082A"/>
    <w:rsid w:val="00F30E85"/>
    <w:rsid w:val="00F34760"/>
    <w:rsid w:val="00F34997"/>
    <w:rsid w:val="00F47492"/>
    <w:rsid w:val="00F55A18"/>
    <w:rsid w:val="00F82D52"/>
    <w:rsid w:val="00F96C6B"/>
    <w:rsid w:val="00FA0AE1"/>
    <w:rsid w:val="00FA0B6F"/>
    <w:rsid w:val="00FA4AF2"/>
    <w:rsid w:val="00FA75C0"/>
    <w:rsid w:val="00FC51C9"/>
    <w:rsid w:val="00FC7972"/>
    <w:rsid w:val="00FC7BDD"/>
    <w:rsid w:val="00FE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CEE6A"/>
  <w15:docId w15:val="{145385C3-D803-4E32-9764-A03478DA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5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815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5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8150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E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3E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3E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3E1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93E1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93E19"/>
    <w:rPr>
      <w:sz w:val="18"/>
      <w:szCs w:val="18"/>
    </w:rPr>
  </w:style>
  <w:style w:type="character" w:styleId="a9">
    <w:name w:val="Hyperlink"/>
    <w:basedOn w:val="a0"/>
    <w:uiPriority w:val="99"/>
    <w:unhideWhenUsed/>
    <w:rsid w:val="00A5176E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C81502"/>
    <w:rPr>
      <w:b/>
      <w:bCs/>
      <w:kern w:val="44"/>
      <w:sz w:val="44"/>
      <w:szCs w:val="44"/>
    </w:rPr>
  </w:style>
  <w:style w:type="paragraph" w:styleId="aa">
    <w:name w:val="Document Map"/>
    <w:basedOn w:val="a"/>
    <w:link w:val="ab"/>
    <w:uiPriority w:val="99"/>
    <w:semiHidden/>
    <w:unhideWhenUsed/>
    <w:rsid w:val="00C81502"/>
    <w:rPr>
      <w:rFonts w:ascii="宋体" w:eastAsia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C81502"/>
    <w:rPr>
      <w:rFonts w:ascii="宋体" w:eastAsia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815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8150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8150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F55A18"/>
    <w:pPr>
      <w:tabs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unhideWhenUsed/>
    <w:rsid w:val="007F3C1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F3C15"/>
    <w:pPr>
      <w:ind w:leftChars="400" w:left="840"/>
    </w:pPr>
  </w:style>
  <w:style w:type="paragraph" w:styleId="ac">
    <w:name w:val="List Paragraph"/>
    <w:basedOn w:val="a"/>
    <w:uiPriority w:val="99"/>
    <w:qFormat/>
    <w:rsid w:val="00802AE2"/>
    <w:pPr>
      <w:ind w:firstLineChars="200" w:firstLine="420"/>
    </w:pPr>
  </w:style>
  <w:style w:type="character" w:styleId="ad">
    <w:name w:val="Placeholder Text"/>
    <w:basedOn w:val="a0"/>
    <w:uiPriority w:val="99"/>
    <w:semiHidden/>
    <w:rsid w:val="0075430F"/>
    <w:rPr>
      <w:color w:val="808080"/>
    </w:rPr>
  </w:style>
  <w:style w:type="paragraph" w:styleId="ae">
    <w:name w:val="Date"/>
    <w:basedOn w:val="a"/>
    <w:next w:val="a"/>
    <w:link w:val="af"/>
    <w:uiPriority w:val="99"/>
    <w:semiHidden/>
    <w:unhideWhenUsed/>
    <w:rsid w:val="00573D81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73D81"/>
  </w:style>
  <w:style w:type="character" w:styleId="af0">
    <w:name w:val="FollowedHyperlink"/>
    <w:basedOn w:val="a0"/>
    <w:uiPriority w:val="99"/>
    <w:semiHidden/>
    <w:unhideWhenUsed/>
    <w:rsid w:val="00226EE4"/>
    <w:rPr>
      <w:color w:val="800080" w:themeColor="followedHyperlink"/>
      <w:u w:val="single"/>
    </w:rPr>
  </w:style>
  <w:style w:type="character" w:customStyle="1" w:styleId="apple-style-span">
    <w:name w:val="apple-style-span"/>
    <w:basedOn w:val="a0"/>
    <w:rsid w:val="008D6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../../&#36164;&#26009;/GBT%208567-2006%20&#35745;&#31639;&#26426;&#36719;&#20214;&#25991;&#26723;&#32534;&#21046;&#35268;&#33539;.pdf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hyperlink" Target="../../&#36164;&#26009;/GBT%208567-2006%20&#35745;&#31639;&#26426;&#36719;&#20214;&#25991;&#26723;&#32534;&#21046;&#35268;&#33539;.pdf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hyperlink" Target="../../&#36164;&#26009;/&#39640;&#26657;&#21512;&#20316;&#39033;&#30446;&#35201;&#27714;&#35828;&#26126;&#20070;&#65293;&#20013;&#20852;Android&#31995;&#32479;&#30028;&#38754;&#36719;&#20214;&#35774;&#35745;&#19982;&#24320;&#21457;&#65288;&#35752;&#35770;&#31295;&#65289;.doc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VN\ZTELABServer\Projects\AndroidUI\trunk\&#31649;&#29702;\&#25216;&#26415;&#25991;&#26723;&#27169;&#2649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FE7ACFD0874D6A844B08D21F8EF0E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708AC0-BE1D-44E7-A803-2C8FF57A41B2}"/>
      </w:docPartPr>
      <w:docPartBody>
        <w:p w:rsidR="00436539" w:rsidRDefault="00FD7E1B">
          <w:pPr>
            <w:pStyle w:val="ECFE7ACFD0874D6A844B08D21F8EF0EE"/>
          </w:pPr>
          <w:r w:rsidRPr="00477625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391B29AE5E44979A0F6855355198C2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461AB11-ABEB-45E4-B820-FE7D58E853C3}"/>
      </w:docPartPr>
      <w:docPartBody>
        <w:p w:rsidR="00436539" w:rsidRDefault="00FD7E1B">
          <w:pPr>
            <w:pStyle w:val="5391B29AE5E44979A0F6855355198C2C"/>
          </w:pPr>
          <w:r w:rsidRPr="00E473FA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E7A5365E3A394140AEBA4A1B390828D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AE1F3F0-F0BA-40AC-B193-100A156EFF32}"/>
      </w:docPartPr>
      <w:docPartBody>
        <w:p w:rsidR="00C4392A" w:rsidRDefault="00A14FF0" w:rsidP="00A14FF0">
          <w:pPr>
            <w:pStyle w:val="E7A5365E3A394140AEBA4A1B390828D8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91C608-93EB-4E88-B53D-1D31283AFD80}"/>
      </w:docPartPr>
      <w:docPartBody>
        <w:p w:rsidR="00C4392A" w:rsidRDefault="00A14FF0"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E741F4607619406E891798BFDA18A12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C00529-C35D-47B5-8105-9615975FF785}"/>
      </w:docPartPr>
      <w:docPartBody>
        <w:p w:rsidR="00C4392A" w:rsidRDefault="00A14FF0" w:rsidP="00A14FF0">
          <w:pPr>
            <w:pStyle w:val="E741F4607619406E891798BFDA18A120"/>
          </w:pPr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F4491E6922F044198E986A0831E9C1C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3ADD1A-72CE-4448-89F2-0D28F4B1406A}"/>
      </w:docPartPr>
      <w:docPartBody>
        <w:p w:rsidR="00C4392A" w:rsidRDefault="00A14FF0" w:rsidP="00A14FF0">
          <w:pPr>
            <w:pStyle w:val="F4491E6922F044198E986A0831E9C1CA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520785B2C465445DB93CE20ADDC4060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E679D03-814A-4685-B0F9-8B2B66CA29CA}"/>
      </w:docPartPr>
      <w:docPartBody>
        <w:p w:rsidR="00C4392A" w:rsidRDefault="00A14FF0" w:rsidP="00A14FF0">
          <w:pPr>
            <w:pStyle w:val="520785B2C465445DB93CE20ADDC40603"/>
          </w:pPr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957422E355434FABAF43E278CB15936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060461-F1CA-4C8F-9869-48EA9F980DD9}"/>
      </w:docPartPr>
      <w:docPartBody>
        <w:p w:rsidR="00C4392A" w:rsidRDefault="00A14FF0" w:rsidP="00A14FF0">
          <w:pPr>
            <w:pStyle w:val="957422E355434FABAF43E278CB159361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95770F104BBA45FFB30329C824C4D4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D7BA77-4ED2-4FAD-92A0-A38E83538956}"/>
      </w:docPartPr>
      <w:docPartBody>
        <w:p w:rsidR="00C4392A" w:rsidRDefault="00A14FF0" w:rsidP="00A14FF0">
          <w:pPr>
            <w:pStyle w:val="95770F104BBA45FFB30329C824C4D473"/>
          </w:pPr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AA805B01DA5242F18C94AED173BD96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DCC4DE1-6E92-4F2A-9CD0-983FA0953DD4}"/>
      </w:docPartPr>
      <w:docPartBody>
        <w:p w:rsidR="00C4392A" w:rsidRDefault="00A14FF0" w:rsidP="00A14FF0">
          <w:pPr>
            <w:pStyle w:val="AA805B01DA5242F18C94AED173BD96D4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E921ED9361194806B7328061206FD5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1D59D03-A964-4C67-988E-A50AD4F90CBF}"/>
      </w:docPartPr>
      <w:docPartBody>
        <w:p w:rsidR="00C4392A" w:rsidRDefault="00A14FF0" w:rsidP="00A14FF0">
          <w:pPr>
            <w:pStyle w:val="E921ED9361194806B7328061206FD542"/>
          </w:pPr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FAC9EF381A7C445BA1240698836475B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C9553C-686A-4D30-8537-B6833E5A34B5}"/>
      </w:docPartPr>
      <w:docPartBody>
        <w:p w:rsidR="00C4392A" w:rsidRDefault="00A14FF0" w:rsidP="00A14FF0">
          <w:pPr>
            <w:pStyle w:val="FAC9EF381A7C445BA1240698836475B6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B48F8165C463406ABBF310AB4F8442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E19ED8C-C6A0-41FE-AA1A-227228D182C8}"/>
      </w:docPartPr>
      <w:docPartBody>
        <w:p w:rsidR="00C4392A" w:rsidRDefault="00A14FF0" w:rsidP="00A14FF0">
          <w:pPr>
            <w:pStyle w:val="B48F8165C463406ABBF310AB4F8442C7"/>
          </w:pPr>
          <w:r w:rsidRPr="00E445F1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4390EA0D0CAF4D23AD6E4219FBEB73A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C11860-FB37-47E6-A5E6-5BBC11A1358A}"/>
      </w:docPartPr>
      <w:docPartBody>
        <w:p w:rsidR="00C4392A" w:rsidRDefault="00A14FF0" w:rsidP="00A14FF0">
          <w:pPr>
            <w:pStyle w:val="4390EA0D0CAF4D23AD6E4219FBEB73A8"/>
          </w:pPr>
          <w:r w:rsidRPr="00E445F1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E1B"/>
    <w:rsid w:val="00067905"/>
    <w:rsid w:val="00133DD2"/>
    <w:rsid w:val="00164EA3"/>
    <w:rsid w:val="001B1E92"/>
    <w:rsid w:val="00436539"/>
    <w:rsid w:val="004A5B21"/>
    <w:rsid w:val="004F45B8"/>
    <w:rsid w:val="00514D33"/>
    <w:rsid w:val="00602501"/>
    <w:rsid w:val="00A14FF0"/>
    <w:rsid w:val="00A53FC0"/>
    <w:rsid w:val="00B21F9C"/>
    <w:rsid w:val="00B75B8F"/>
    <w:rsid w:val="00C4392A"/>
    <w:rsid w:val="00CA279B"/>
    <w:rsid w:val="00E66D1C"/>
    <w:rsid w:val="00EA5721"/>
    <w:rsid w:val="00EB37D5"/>
    <w:rsid w:val="00FA3B98"/>
    <w:rsid w:val="00FD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14FF0"/>
    <w:rPr>
      <w:color w:val="808080"/>
    </w:rPr>
  </w:style>
  <w:style w:type="paragraph" w:customStyle="1" w:styleId="ECFE7ACFD0874D6A844B08D21F8EF0EE">
    <w:name w:val="ECFE7ACFD0874D6A844B08D21F8EF0EE"/>
    <w:pPr>
      <w:widowControl w:val="0"/>
      <w:jc w:val="both"/>
    </w:pPr>
  </w:style>
  <w:style w:type="paragraph" w:customStyle="1" w:styleId="5391B29AE5E44979A0F6855355198C2C">
    <w:name w:val="5391B29AE5E44979A0F6855355198C2C"/>
    <w:pPr>
      <w:widowControl w:val="0"/>
      <w:jc w:val="both"/>
    </w:pPr>
  </w:style>
  <w:style w:type="paragraph" w:customStyle="1" w:styleId="A6BBB52433A149FDBEF694DFB244A751">
    <w:name w:val="A6BBB52433A149FDBEF694DFB244A751"/>
    <w:pPr>
      <w:widowControl w:val="0"/>
      <w:jc w:val="both"/>
    </w:pPr>
  </w:style>
  <w:style w:type="paragraph" w:customStyle="1" w:styleId="681C3AF798584AE09333B2568499DD99">
    <w:name w:val="681C3AF798584AE09333B2568499DD99"/>
    <w:pPr>
      <w:widowControl w:val="0"/>
      <w:jc w:val="both"/>
    </w:pPr>
  </w:style>
  <w:style w:type="paragraph" w:customStyle="1" w:styleId="E5B67C6F60324297A640436204F31658">
    <w:name w:val="E5B67C6F60324297A640436204F31658"/>
    <w:pPr>
      <w:widowControl w:val="0"/>
      <w:jc w:val="both"/>
    </w:pPr>
  </w:style>
  <w:style w:type="paragraph" w:customStyle="1" w:styleId="E7A5365E3A394140AEBA4A1B390828D8">
    <w:name w:val="E7A5365E3A394140AEBA4A1B390828D8"/>
    <w:rsid w:val="00A14FF0"/>
    <w:pPr>
      <w:widowControl w:val="0"/>
      <w:jc w:val="both"/>
    </w:pPr>
  </w:style>
  <w:style w:type="paragraph" w:customStyle="1" w:styleId="30237F15122245F38DC3D71FBB9CFAD0">
    <w:name w:val="30237F15122245F38DC3D71FBB9CFAD0"/>
    <w:rsid w:val="00A14FF0"/>
    <w:pPr>
      <w:widowControl w:val="0"/>
      <w:jc w:val="both"/>
    </w:pPr>
  </w:style>
  <w:style w:type="paragraph" w:customStyle="1" w:styleId="0E2C9926C1D14FB8A03EB4D40FED574C">
    <w:name w:val="0E2C9926C1D14FB8A03EB4D40FED574C"/>
    <w:rsid w:val="00A14FF0"/>
    <w:pPr>
      <w:widowControl w:val="0"/>
      <w:jc w:val="both"/>
    </w:pPr>
  </w:style>
  <w:style w:type="paragraph" w:customStyle="1" w:styleId="E741F4607619406E891798BFDA18A120">
    <w:name w:val="E741F4607619406E891798BFDA18A120"/>
    <w:rsid w:val="00A14FF0"/>
    <w:pPr>
      <w:widowControl w:val="0"/>
      <w:jc w:val="both"/>
    </w:pPr>
  </w:style>
  <w:style w:type="paragraph" w:customStyle="1" w:styleId="F4491E6922F044198E986A0831E9C1CA">
    <w:name w:val="F4491E6922F044198E986A0831E9C1CA"/>
    <w:rsid w:val="00A14FF0"/>
    <w:pPr>
      <w:widowControl w:val="0"/>
      <w:jc w:val="both"/>
    </w:pPr>
  </w:style>
  <w:style w:type="paragraph" w:customStyle="1" w:styleId="520785B2C465445DB93CE20ADDC40603">
    <w:name w:val="520785B2C465445DB93CE20ADDC40603"/>
    <w:rsid w:val="00A14FF0"/>
    <w:pPr>
      <w:widowControl w:val="0"/>
      <w:jc w:val="both"/>
    </w:pPr>
  </w:style>
  <w:style w:type="paragraph" w:customStyle="1" w:styleId="957422E355434FABAF43E278CB159361">
    <w:name w:val="957422E355434FABAF43E278CB159361"/>
    <w:rsid w:val="00A14FF0"/>
    <w:pPr>
      <w:widowControl w:val="0"/>
      <w:jc w:val="both"/>
    </w:pPr>
  </w:style>
  <w:style w:type="paragraph" w:customStyle="1" w:styleId="95770F104BBA45FFB30329C824C4D473">
    <w:name w:val="95770F104BBA45FFB30329C824C4D473"/>
    <w:rsid w:val="00A14FF0"/>
    <w:pPr>
      <w:widowControl w:val="0"/>
      <w:jc w:val="both"/>
    </w:pPr>
  </w:style>
  <w:style w:type="paragraph" w:customStyle="1" w:styleId="AA805B01DA5242F18C94AED173BD96D4">
    <w:name w:val="AA805B01DA5242F18C94AED173BD96D4"/>
    <w:rsid w:val="00A14FF0"/>
    <w:pPr>
      <w:widowControl w:val="0"/>
      <w:jc w:val="both"/>
    </w:pPr>
  </w:style>
  <w:style w:type="paragraph" w:customStyle="1" w:styleId="E921ED9361194806B7328061206FD542">
    <w:name w:val="E921ED9361194806B7328061206FD542"/>
    <w:rsid w:val="00A14FF0"/>
    <w:pPr>
      <w:widowControl w:val="0"/>
      <w:jc w:val="both"/>
    </w:pPr>
  </w:style>
  <w:style w:type="paragraph" w:customStyle="1" w:styleId="FAC9EF381A7C445BA1240698836475B6">
    <w:name w:val="FAC9EF381A7C445BA1240698836475B6"/>
    <w:rsid w:val="00A14FF0"/>
    <w:pPr>
      <w:widowControl w:val="0"/>
      <w:jc w:val="both"/>
    </w:pPr>
  </w:style>
  <w:style w:type="paragraph" w:customStyle="1" w:styleId="B48F8165C463406ABBF310AB4F8442C7">
    <w:name w:val="B48F8165C463406ABBF310AB4F8442C7"/>
    <w:rsid w:val="00A14FF0"/>
    <w:pPr>
      <w:widowControl w:val="0"/>
      <w:jc w:val="both"/>
    </w:pPr>
  </w:style>
  <w:style w:type="paragraph" w:customStyle="1" w:styleId="4390EA0D0CAF4D23AD6E4219FBEB73A8">
    <w:name w:val="4390EA0D0CAF4D23AD6E4219FBEB73A8"/>
    <w:rsid w:val="00A14FF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5EA91-E376-4D0B-B21B-1B61E9961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技术文档模板.dotx</Template>
  <TotalTime>680</TotalTime>
  <Pages>30</Pages>
  <Words>1200</Words>
  <Characters>6843</Characters>
  <Application>Microsoft Office Word</Application>
  <DocSecurity>0</DocSecurity>
  <Lines>57</Lines>
  <Paragraphs>16</Paragraphs>
  <ScaleCrop>false</ScaleCrop>
  <Company>西安同路信息科技有限公司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杨帆</dc:creator>
  <cp:lastModifiedBy>邬 良旭</cp:lastModifiedBy>
  <cp:revision>246</cp:revision>
  <dcterms:created xsi:type="dcterms:W3CDTF">2011-08-16T06:42:00Z</dcterms:created>
  <dcterms:modified xsi:type="dcterms:W3CDTF">2020-07-02T08:33:00Z</dcterms:modified>
</cp:coreProperties>
</file>